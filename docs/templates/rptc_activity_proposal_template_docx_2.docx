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F6A1" w14:textId="77777777" w:rsidR="007371A4" w:rsidRPr="00B0092D" w:rsidRDefault="007371A4" w:rsidP="007371A4">
      <w:pPr>
        <w:jc w:val="center"/>
        <w:rPr>
          <w:rFonts w:asciiTheme="minorHAnsi" w:hAnsiTheme="minorHAnsi"/>
        </w:rPr>
      </w:pPr>
    </w:p>
    <w:p w14:paraId="08084141" w14:textId="77777777" w:rsidR="007371A4" w:rsidRPr="00B0092D" w:rsidRDefault="007371A4" w:rsidP="007371A4">
      <w:pPr>
        <w:jc w:val="center"/>
        <w:rPr>
          <w:rFonts w:asciiTheme="minorHAnsi" w:hAnsiTheme="minorHAnsi"/>
          <w:b/>
        </w:rPr>
      </w:pPr>
      <w:r w:rsidRPr="00B0092D">
        <w:rPr>
          <w:noProof/>
        </w:rPr>
        <w:drawing>
          <wp:anchor distT="0" distB="0" distL="114300" distR="114300" simplePos="0" relativeHeight="251659264" behindDoc="1" locked="0" layoutInCell="1" allowOverlap="1" wp14:anchorId="5C360887" wp14:editId="1FF20CC5">
            <wp:simplePos x="0" y="0"/>
            <wp:positionH relativeFrom="column">
              <wp:posOffset>-327660</wp:posOffset>
            </wp:positionH>
            <wp:positionV relativeFrom="paragraph">
              <wp:posOffset>103505</wp:posOffset>
            </wp:positionV>
            <wp:extent cx="3205480" cy="616585"/>
            <wp:effectExtent l="0" t="0" r="0" b="0"/>
            <wp:wrapSquare wrapText="bothSides"/>
            <wp:docPr id="3" name="Picture 3" descr="A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black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5480" cy="616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C0805" w14:textId="77777777" w:rsidR="007371A4" w:rsidRPr="00B0092D" w:rsidRDefault="007371A4" w:rsidP="007371A4">
      <w:pPr>
        <w:jc w:val="center"/>
        <w:rPr>
          <w:rFonts w:asciiTheme="minorHAnsi" w:hAnsiTheme="minorHAnsi"/>
          <w:b/>
          <w:sz w:val="28"/>
          <w:szCs w:val="28"/>
        </w:rPr>
      </w:pPr>
      <w:r w:rsidRPr="00B0092D">
        <w:rPr>
          <w:rFonts w:asciiTheme="minorHAnsi" w:hAnsiTheme="minorHAnsi"/>
          <w:b/>
          <w:sz w:val="28"/>
          <w:szCs w:val="28"/>
        </w:rPr>
        <w:t xml:space="preserve">RPTC ACTIVITY PROPOSAL TEMPLATE </w:t>
      </w:r>
    </w:p>
    <w:p w14:paraId="2B8C8481" w14:textId="77777777" w:rsidR="007371A4" w:rsidRPr="00B0092D" w:rsidRDefault="007371A4" w:rsidP="007371A4">
      <w:pPr>
        <w:jc w:val="center"/>
        <w:rPr>
          <w:rFonts w:asciiTheme="minorHAnsi" w:hAnsiTheme="minorHAnsi"/>
          <w:b/>
        </w:rPr>
      </w:pPr>
    </w:p>
    <w:p w14:paraId="48C416CA" w14:textId="77777777" w:rsidR="007371A4" w:rsidRPr="00B0092D" w:rsidRDefault="007371A4" w:rsidP="007371A4">
      <w:pPr>
        <w:jc w:val="center"/>
        <w:rPr>
          <w:rFonts w:asciiTheme="minorHAnsi" w:hAnsiTheme="minorHAnsi"/>
          <w:b/>
          <w:sz w:val="28"/>
          <w:szCs w:val="28"/>
        </w:rPr>
      </w:pPr>
      <w:r w:rsidRPr="00B0092D">
        <w:rPr>
          <w:rFonts w:asciiTheme="minorHAnsi" w:hAnsiTheme="minorHAnsi"/>
          <w:b/>
          <w:sz w:val="28"/>
          <w:szCs w:val="28"/>
        </w:rPr>
        <w:t>Cover Sheet</w:t>
      </w:r>
    </w:p>
    <w:p w14:paraId="25AB19A1" w14:textId="77777777" w:rsidR="007371A4" w:rsidRPr="00B0092D" w:rsidRDefault="007371A4" w:rsidP="007371A4">
      <w:pPr>
        <w:rPr>
          <w:rFonts w:asciiTheme="minorHAnsi" w:hAnsiTheme="minorHAnsi"/>
        </w:rPr>
      </w:pPr>
    </w:p>
    <w:p w14:paraId="7B14B8DF" w14:textId="77777777" w:rsidR="007371A4" w:rsidRPr="00B0092D" w:rsidRDefault="007371A4" w:rsidP="007371A4">
      <w:pPr>
        <w:rPr>
          <w:rFonts w:asciiTheme="minorHAnsi" w:hAnsi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4229"/>
        <w:gridCol w:w="2115"/>
      </w:tblGrid>
      <w:tr w:rsidR="007371A4" w:rsidRPr="00B0092D" w14:paraId="68002B65" w14:textId="77777777" w:rsidTr="007C53B9">
        <w:tc>
          <w:tcPr>
            <w:tcW w:w="2220" w:type="dxa"/>
            <w:shd w:val="clear" w:color="auto" w:fill="C1E4F5" w:themeFill="accent1" w:themeFillTint="33"/>
          </w:tcPr>
          <w:p w14:paraId="65054BFB" w14:textId="77777777" w:rsidR="007371A4" w:rsidRPr="00B0092D" w:rsidRDefault="007371A4" w:rsidP="00D53680">
            <w:pPr>
              <w:rPr>
                <w:rFonts w:ascii="Calibri" w:hAnsi="Calibri" w:cs="Calibri"/>
                <w:b/>
                <w:bCs/>
                <w:color w:val="000000"/>
                <w:sz w:val="22"/>
                <w:szCs w:val="22"/>
              </w:rPr>
            </w:pPr>
            <w:r w:rsidRPr="00B0092D">
              <w:rPr>
                <w:rFonts w:ascii="Calibri" w:hAnsi="Calibri" w:cs="Calibri"/>
                <w:b/>
                <w:bCs/>
                <w:color w:val="000000"/>
                <w:sz w:val="22"/>
                <w:szCs w:val="22"/>
              </w:rPr>
              <w:t>Project ID (SB-XX)</w:t>
            </w:r>
          </w:p>
          <w:p w14:paraId="1740B786" w14:textId="77777777" w:rsidR="007C53B9" w:rsidRPr="00B0092D" w:rsidRDefault="007C53B9" w:rsidP="007C53B9">
            <w:pPr>
              <w:rPr>
                <w:rFonts w:asciiTheme="minorHAnsi" w:hAnsiTheme="minorHAnsi"/>
                <w:i/>
                <w:iCs/>
                <w:color w:val="156082" w:themeColor="accent1"/>
              </w:rPr>
            </w:pPr>
            <w:r w:rsidRPr="00B0092D">
              <w:rPr>
                <w:rFonts w:asciiTheme="minorHAnsi" w:hAnsiTheme="minorHAnsi"/>
                <w:i/>
                <w:iCs/>
                <w:color w:val="156082" w:themeColor="accent1"/>
              </w:rPr>
              <w:t>&lt;&lt;Instructions&gt;&gt;</w:t>
            </w:r>
            <w:r w:rsidRPr="00B0092D">
              <w:rPr>
                <w:rFonts w:asciiTheme="minorHAnsi" w:hAnsiTheme="minorHAnsi"/>
                <w:i/>
                <w:iCs/>
                <w:color w:val="156082" w:themeColor="accent1"/>
              </w:rPr>
              <w:br/>
              <w:t>To be filled by CDPMO Finance team.</w:t>
            </w:r>
          </w:p>
        </w:tc>
        <w:tc>
          <w:tcPr>
            <w:tcW w:w="6344" w:type="dxa"/>
            <w:gridSpan w:val="2"/>
            <w:shd w:val="clear" w:color="auto" w:fill="808080" w:themeFill="background1" w:themeFillShade="80"/>
          </w:tcPr>
          <w:p w14:paraId="28CD5344" w14:textId="77777777" w:rsidR="007371A4" w:rsidRPr="00B0092D" w:rsidRDefault="007371A4" w:rsidP="00D53680">
            <w:pPr>
              <w:rPr>
                <w:rFonts w:asciiTheme="minorHAnsi" w:hAnsiTheme="minorHAnsi"/>
              </w:rPr>
            </w:pPr>
            <w:r w:rsidRPr="00B0092D">
              <w:rPr>
                <w:rFonts w:asciiTheme="minorHAnsi" w:hAnsiTheme="minorHAnsi"/>
              </w:rPr>
              <w:t>SB-</w:t>
            </w:r>
            <w:sdt>
              <w:sdtPr>
                <w:rPr>
                  <w:rFonts w:ascii="Aptos" w:hAnsi="Aptos"/>
                  <w:color w:val="000000"/>
                </w:rPr>
                <w:alias w:val="ProjectID"/>
                <w:tag w:val="ProjectID"/>
                <w:id w:val="-871380610"/>
                <w:placeholder>
                  <w:docPart w:val="29B285E0530C4391A3A52404FE1F29E8"/>
                </w:placeholder>
                <w:showingPlcHdr/>
                <w:text/>
              </w:sdtPr>
              <w:sdtContent>
                <w:r w:rsidR="00BA663A" w:rsidRPr="00BA663A">
                  <w:rPr>
                    <w:rStyle w:val="PlaceholderText"/>
                    <w:rFonts w:ascii="Aptos" w:hAnsi="Aptos"/>
                    <w:color w:val="000000"/>
                    <w:shd w:val="clear" w:color="auto" w:fill="DCDCDC"/>
                  </w:rPr>
                  <w:t>Click or tap here to enter text.</w:t>
                </w:r>
              </w:sdtContent>
            </w:sdt>
          </w:p>
        </w:tc>
      </w:tr>
      <w:tr w:rsidR="007371A4" w:rsidRPr="00B0092D" w14:paraId="6D371615" w14:textId="77777777" w:rsidTr="00D53680">
        <w:tc>
          <w:tcPr>
            <w:tcW w:w="2220" w:type="dxa"/>
            <w:shd w:val="clear" w:color="auto" w:fill="C1E4F5" w:themeFill="accent1" w:themeFillTint="33"/>
          </w:tcPr>
          <w:p w14:paraId="698DBDC5" w14:textId="77777777" w:rsidR="007C53B9" w:rsidRPr="00B0092D" w:rsidRDefault="007371A4" w:rsidP="00595344">
            <w:pPr>
              <w:rPr>
                <w:rFonts w:asciiTheme="minorHAnsi" w:hAnsiTheme="minorHAnsi"/>
                <w:b/>
                <w:bCs/>
              </w:rPr>
            </w:pPr>
            <w:r w:rsidRPr="00B0092D">
              <w:rPr>
                <w:rFonts w:asciiTheme="minorHAnsi" w:hAnsiTheme="minorHAnsi"/>
                <w:b/>
                <w:bCs/>
              </w:rPr>
              <w:t>Implementing Division</w:t>
            </w:r>
          </w:p>
          <w:p w14:paraId="7DB626F9" w14:textId="77777777" w:rsidR="007C53B9" w:rsidRPr="008819C7" w:rsidRDefault="008819C7" w:rsidP="007C53B9">
            <w:pPr>
              <w:rPr>
                <w:rFonts w:asciiTheme="minorHAnsi" w:hAnsiTheme="minorHAnsi"/>
                <w:i/>
                <w:iCs/>
                <w:color w:val="156082" w:themeColor="accent1"/>
              </w:rPr>
            </w:pPr>
            <w:r w:rsidRPr="008819C7">
              <w:rPr>
                <w:rFonts w:asciiTheme="minorHAnsi" w:hAnsiTheme="minorHAnsi"/>
                <w:i/>
                <w:iCs/>
                <w:color w:val="156082" w:themeColor="accent1"/>
              </w:rPr>
              <w:t>&lt;&lt;Instructions&gt;&gt;</w:t>
            </w:r>
            <w:r w:rsidRPr="008819C7">
              <w:rPr>
                <w:rFonts w:asciiTheme="minorHAnsi" w:hAnsiTheme="minorHAnsi"/>
                <w:i/>
                <w:iCs/>
                <w:color w:val="156082" w:themeColor="accent1"/>
              </w:rPr>
              <w:br/>
              <w:t>Select lead division</w:t>
            </w:r>
          </w:p>
          <w:p w14:paraId="50021AB0" w14:textId="77777777" w:rsidR="007C53B9" w:rsidRPr="00B0092D" w:rsidRDefault="007C53B9" w:rsidP="007C53B9">
            <w:pPr>
              <w:rPr>
                <w:rFonts w:asciiTheme="minorHAnsi" w:hAnsiTheme="minorHAnsi"/>
                <w:b/>
                <w:bCs/>
              </w:rPr>
            </w:pPr>
          </w:p>
        </w:tc>
        <w:tc>
          <w:tcPr>
            <w:tcW w:w="6344" w:type="dxa"/>
            <w:gridSpan w:val="2"/>
          </w:tcPr>
          <w:p w14:paraId="7BC6B211" w14:textId="77777777" w:rsidR="00AD0121" w:rsidRPr="00B0092D" w:rsidRDefault="00AD0121" w:rsidP="00D53680">
            <w:pPr>
              <w:rPr>
                <w:rFonts w:asciiTheme="minorHAnsi" w:hAnsiTheme="minorHAnsi"/>
              </w:rPr>
            </w:pPr>
          </w:p>
          <w:sdt>
            <w:sdtPr>
              <w:rPr>
                <w:rFonts w:ascii="Aptos" w:hAnsi="Aptos"/>
                <w:color w:val="000000"/>
              </w:rPr>
              <w:alias w:val="ccImplementingDivision"/>
              <w:tag w:val="ccImplementingDivision"/>
              <w:id w:val="-876314905"/>
              <w:placeholder>
                <w:docPart w:val="F876DB3C34254D7A8FA7A7A5860B1C7D"/>
              </w:placeholder>
              <w:showingPlcHdr/>
              <w:dropDownList>
                <w:listItem w:value="Choose an item."/>
                <w:listItem w:displayText="CDPMO" w:value="CDPMO"/>
                <w:listItem w:displayText="DISD" w:value="DISD"/>
                <w:listItem w:displayText="DPIDG" w:value="DPIDG"/>
                <w:listItem w:displayText="DSDG" w:value="DSDG"/>
                <w:listItem w:displayText="EAPD" w:value="EAPD"/>
                <w:listItem w:displayText="FSDO" w:value="FSDO"/>
                <w:listItem w:displayText="OISC" w:value="OISC"/>
                <w:listItem w:displayText="PD" w:value="PD"/>
                <w:listItem w:displayText="SD" w:value="SD"/>
                <w:listItem w:displayText="UNFF" w:value="UNFF"/>
              </w:dropDownList>
            </w:sdtPr>
            <w:sdtContent>
              <w:p w14:paraId="10AA381B" w14:textId="77777777" w:rsidR="007371A4" w:rsidRPr="00B0092D" w:rsidRDefault="00BA663A" w:rsidP="00D53680">
                <w:pPr>
                  <w:rPr>
                    <w:rFonts w:asciiTheme="minorHAnsi" w:hAnsiTheme="minorHAnsi"/>
                  </w:rPr>
                </w:pPr>
                <w:r w:rsidRPr="00BA663A">
                  <w:rPr>
                    <w:rStyle w:val="PlaceholderText"/>
                    <w:rFonts w:ascii="Aptos" w:eastAsiaTheme="minorHAnsi" w:hAnsi="Aptos"/>
                    <w:color w:val="000000"/>
                    <w:shd w:val="clear" w:color="auto" w:fill="DCDCDC"/>
                  </w:rPr>
                  <w:t>Choose an item.</w:t>
                </w:r>
              </w:p>
            </w:sdtContent>
          </w:sdt>
        </w:tc>
      </w:tr>
      <w:tr w:rsidR="00595344" w:rsidRPr="00B0092D" w14:paraId="6ADD7498" w14:textId="77777777" w:rsidTr="00D53680">
        <w:tc>
          <w:tcPr>
            <w:tcW w:w="2220" w:type="dxa"/>
            <w:shd w:val="clear" w:color="auto" w:fill="C1E4F5" w:themeFill="accent1" w:themeFillTint="33"/>
          </w:tcPr>
          <w:p w14:paraId="75571F42" w14:textId="77777777" w:rsidR="00595344" w:rsidRPr="00B0092D" w:rsidRDefault="00595344" w:rsidP="007C53B9">
            <w:pPr>
              <w:rPr>
                <w:rFonts w:asciiTheme="minorHAnsi" w:hAnsiTheme="minorHAnsi"/>
                <w:b/>
                <w:bCs/>
              </w:rPr>
            </w:pPr>
            <w:r>
              <w:rPr>
                <w:rFonts w:asciiTheme="minorHAnsi" w:hAnsiTheme="minorHAnsi"/>
                <w:b/>
                <w:bCs/>
              </w:rPr>
              <w:t>Branch Name</w:t>
            </w:r>
          </w:p>
        </w:tc>
        <w:sdt>
          <w:sdtPr>
            <w:rPr>
              <w:rFonts w:ascii="Aptos" w:hAnsi="Aptos"/>
              <w:color w:val="000000"/>
            </w:rPr>
            <w:alias w:val="branch"/>
            <w:tag w:val="branch"/>
            <w:id w:val="-245875601"/>
            <w:placeholder>
              <w:docPart w:val="86B2C966E32E4735A61BD5CF1E65D871"/>
            </w:placeholder>
            <w:showingPlcHdr/>
            <w:text/>
          </w:sdtPr>
          <w:sdtContent>
            <w:tc>
              <w:tcPr>
                <w:tcW w:w="6344" w:type="dxa"/>
                <w:gridSpan w:val="2"/>
              </w:tcPr>
              <w:p w14:paraId="2A571C17" w14:textId="77777777" w:rsidR="00595344" w:rsidRPr="00B0092D" w:rsidRDefault="00BA663A" w:rsidP="00D53680">
                <w:pPr>
                  <w:rPr>
                    <w:rFonts w:asciiTheme="minorHAnsi" w:hAnsiTheme="minorHAnsi"/>
                  </w:rPr>
                </w:pPr>
                <w:r w:rsidRPr="00BA663A">
                  <w:rPr>
                    <w:rStyle w:val="PlaceholderText"/>
                    <w:rFonts w:ascii="Aptos" w:eastAsiaTheme="majorEastAsia" w:hAnsi="Aptos"/>
                    <w:color w:val="000000"/>
                    <w:shd w:val="clear" w:color="auto" w:fill="DCDCDC"/>
                  </w:rPr>
                  <w:t>Click or tap here to enter text.</w:t>
                </w:r>
              </w:p>
            </w:tc>
          </w:sdtContent>
        </w:sdt>
      </w:tr>
      <w:tr w:rsidR="007371A4" w:rsidRPr="00B0092D" w14:paraId="12AB4A07" w14:textId="77777777" w:rsidTr="00D53680">
        <w:tc>
          <w:tcPr>
            <w:tcW w:w="2220" w:type="dxa"/>
            <w:shd w:val="clear" w:color="auto" w:fill="C1E4F5" w:themeFill="accent1" w:themeFillTint="33"/>
          </w:tcPr>
          <w:p w14:paraId="4CCEEE0B" w14:textId="77777777" w:rsidR="007371A4" w:rsidRPr="00B0092D" w:rsidRDefault="007371A4" w:rsidP="00D53680">
            <w:pPr>
              <w:rPr>
                <w:rFonts w:asciiTheme="minorHAnsi" w:hAnsiTheme="minorHAnsi"/>
                <w:b/>
                <w:bCs/>
              </w:rPr>
            </w:pPr>
            <w:r w:rsidRPr="00B0092D">
              <w:rPr>
                <w:rFonts w:asciiTheme="minorHAnsi" w:hAnsiTheme="minorHAnsi"/>
                <w:b/>
                <w:bCs/>
              </w:rPr>
              <w:t>Brief description of proposal</w:t>
            </w:r>
          </w:p>
          <w:p w14:paraId="398EFB88" w14:textId="77777777" w:rsidR="00212881" w:rsidRPr="00B0092D" w:rsidRDefault="00212881" w:rsidP="00212881">
            <w:pPr>
              <w:rPr>
                <w:rFonts w:asciiTheme="minorHAnsi" w:hAnsiTheme="minorHAnsi"/>
                <w:i/>
                <w:iCs/>
                <w:color w:val="156082" w:themeColor="accent1"/>
              </w:rPr>
            </w:pPr>
            <w:r w:rsidRPr="00B0092D">
              <w:rPr>
                <w:rFonts w:asciiTheme="minorHAnsi" w:hAnsiTheme="minorHAnsi"/>
                <w:i/>
                <w:iCs/>
                <w:color w:val="156082" w:themeColor="accent1"/>
              </w:rPr>
              <w:t>&lt;&lt;Instructions&gt;&gt;</w:t>
            </w:r>
          </w:p>
          <w:p w14:paraId="3D545A96" w14:textId="77777777" w:rsidR="007C53B9" w:rsidRPr="00B0092D" w:rsidRDefault="00212881" w:rsidP="00212881">
            <w:pPr>
              <w:rPr>
                <w:rFonts w:asciiTheme="minorHAnsi" w:hAnsiTheme="minorHAnsi"/>
                <w:i/>
                <w:iCs/>
                <w:color w:val="156082" w:themeColor="accent1"/>
              </w:rPr>
            </w:pPr>
            <w:r w:rsidRPr="00B0092D">
              <w:rPr>
                <w:rFonts w:asciiTheme="minorHAnsi" w:hAnsiTheme="minorHAnsi"/>
                <w:i/>
                <w:iCs/>
                <w:color w:val="156082" w:themeColor="accent1"/>
              </w:rPr>
              <w:t>300 words max</w:t>
            </w:r>
          </w:p>
          <w:p w14:paraId="6823FF96" w14:textId="77777777" w:rsidR="007371A4" w:rsidRPr="00B0092D" w:rsidRDefault="007371A4" w:rsidP="007C53B9">
            <w:pPr>
              <w:rPr>
                <w:rFonts w:asciiTheme="minorHAnsi" w:hAnsiTheme="minorHAnsi"/>
                <w:b/>
                <w:bCs/>
              </w:rPr>
            </w:pPr>
          </w:p>
        </w:tc>
        <w:tc>
          <w:tcPr>
            <w:tcW w:w="6344" w:type="dxa"/>
            <w:gridSpan w:val="2"/>
          </w:tcPr>
          <w:p w14:paraId="48110831" w14:textId="77777777" w:rsidR="007371A4" w:rsidRPr="00B0092D" w:rsidRDefault="007371A4" w:rsidP="00D53680">
            <w:pPr>
              <w:rPr>
                <w:rFonts w:asciiTheme="minorHAnsi" w:hAnsiTheme="minorHAnsi"/>
              </w:rPr>
            </w:pPr>
          </w:p>
          <w:sdt>
            <w:sdtPr>
              <w:rPr>
                <w:rFonts w:asciiTheme="minorHAnsi" w:hAnsiTheme="minorHAnsi"/>
                <w:highlight w:val="yellow"/>
              </w:rPr>
              <w:alias w:val="Description"/>
              <w:tag w:val="Description"/>
              <w:id w:val="1858082643"/>
              <w:placeholder>
                <w:docPart w:val="29B285E0530C4391A3A52404FE1F29E8"/>
              </w:placeholder>
              <w:showingPlcHdr/>
            </w:sdtPr>
            <w:sdtEndPr>
              <w:rPr>
                <w:color w:val="808080" w:themeColor="background1" w:themeShade="80"/>
                <w:highlight w:val="none"/>
              </w:rPr>
            </w:sdtEndPr>
            <w:sdtContent>
              <w:p w14:paraId="50740C74" w14:textId="77777777" w:rsidR="007371A4" w:rsidRPr="00B0092D" w:rsidRDefault="0065390F" w:rsidP="00D53680">
                <w:pPr>
                  <w:rPr>
                    <w:rFonts w:asciiTheme="minorHAnsi" w:hAnsiTheme="minorHAnsi"/>
                    <w:color w:val="808080" w:themeColor="background1" w:themeShade="80"/>
                  </w:rPr>
                </w:pPr>
                <w:r w:rsidRPr="00BA663A">
                  <w:rPr>
                    <w:rStyle w:val="PlaceholderText"/>
                    <w:rFonts w:ascii="Aptos" w:eastAsiaTheme="majorEastAsia" w:hAnsi="Aptos"/>
                    <w:color w:val="000000"/>
                    <w:shd w:val="clear" w:color="auto" w:fill="DCDCDC"/>
                  </w:rPr>
                  <w:t>Click or tap here to enter text.</w:t>
                </w:r>
              </w:p>
            </w:sdtContent>
          </w:sdt>
          <w:p w14:paraId="0F0E9104" w14:textId="77777777" w:rsidR="007371A4" w:rsidRPr="00B0092D" w:rsidRDefault="007371A4" w:rsidP="00D53680">
            <w:pPr>
              <w:rPr>
                <w:rFonts w:asciiTheme="minorHAnsi" w:hAnsiTheme="minorHAnsi"/>
              </w:rPr>
            </w:pPr>
          </w:p>
          <w:p w14:paraId="3CDDF5E2" w14:textId="77777777" w:rsidR="007371A4" w:rsidRPr="00B0092D" w:rsidRDefault="007371A4" w:rsidP="00D53680">
            <w:pPr>
              <w:rPr>
                <w:rFonts w:asciiTheme="minorHAnsi" w:hAnsiTheme="minorHAnsi"/>
              </w:rPr>
            </w:pPr>
          </w:p>
          <w:p w14:paraId="2A2EB81E" w14:textId="77777777" w:rsidR="007371A4" w:rsidRPr="00B0092D" w:rsidRDefault="007371A4" w:rsidP="00D53680">
            <w:pPr>
              <w:rPr>
                <w:rFonts w:asciiTheme="minorHAnsi" w:hAnsiTheme="minorHAnsi"/>
              </w:rPr>
            </w:pPr>
          </w:p>
          <w:p w14:paraId="5D5A28A5" w14:textId="77777777" w:rsidR="007371A4" w:rsidRPr="00B0092D" w:rsidRDefault="007371A4" w:rsidP="00D53680">
            <w:pPr>
              <w:rPr>
                <w:rFonts w:asciiTheme="minorHAnsi" w:hAnsiTheme="minorHAnsi"/>
              </w:rPr>
            </w:pPr>
          </w:p>
          <w:p w14:paraId="66D6224C" w14:textId="77777777" w:rsidR="007371A4" w:rsidRPr="00B0092D" w:rsidRDefault="007371A4" w:rsidP="00D53680">
            <w:pPr>
              <w:rPr>
                <w:rFonts w:asciiTheme="minorHAnsi" w:hAnsiTheme="minorHAnsi"/>
              </w:rPr>
            </w:pPr>
          </w:p>
          <w:p w14:paraId="3FEEAE14" w14:textId="77777777" w:rsidR="007371A4" w:rsidRPr="00B0092D" w:rsidRDefault="007371A4" w:rsidP="00D53680">
            <w:pPr>
              <w:rPr>
                <w:rFonts w:asciiTheme="minorHAnsi" w:hAnsiTheme="minorHAnsi"/>
              </w:rPr>
            </w:pPr>
          </w:p>
          <w:p w14:paraId="42990165" w14:textId="77777777" w:rsidR="007371A4" w:rsidRPr="00B0092D" w:rsidRDefault="007371A4" w:rsidP="00D53680">
            <w:pPr>
              <w:rPr>
                <w:rFonts w:asciiTheme="minorHAnsi" w:hAnsiTheme="minorHAnsi"/>
              </w:rPr>
            </w:pPr>
          </w:p>
          <w:p w14:paraId="02D74827" w14:textId="77777777" w:rsidR="007371A4" w:rsidRPr="00B0092D" w:rsidRDefault="007371A4" w:rsidP="00D53680">
            <w:pPr>
              <w:rPr>
                <w:rFonts w:asciiTheme="minorHAnsi" w:hAnsiTheme="minorHAnsi"/>
              </w:rPr>
            </w:pPr>
          </w:p>
          <w:p w14:paraId="17F7A616" w14:textId="77777777" w:rsidR="007371A4" w:rsidRPr="00B0092D" w:rsidRDefault="007371A4" w:rsidP="00D53680">
            <w:pPr>
              <w:rPr>
                <w:rFonts w:asciiTheme="minorHAnsi" w:hAnsiTheme="minorHAnsi"/>
              </w:rPr>
            </w:pPr>
          </w:p>
        </w:tc>
      </w:tr>
      <w:tr w:rsidR="007371A4" w:rsidRPr="00B0092D" w14:paraId="41BECE23" w14:textId="77777777" w:rsidTr="00D53680">
        <w:tc>
          <w:tcPr>
            <w:tcW w:w="2220" w:type="dxa"/>
          </w:tcPr>
          <w:p w14:paraId="5043A338" w14:textId="77777777" w:rsidR="007371A4" w:rsidRDefault="00364A81" w:rsidP="00D53680">
            <w:pPr>
              <w:rPr>
                <w:rFonts w:asciiTheme="minorHAnsi" w:hAnsiTheme="minorHAnsi"/>
                <w:b/>
              </w:rPr>
            </w:pPr>
            <w:r>
              <w:rPr>
                <w:rFonts w:asciiTheme="minorHAnsi" w:hAnsiTheme="minorHAnsi"/>
                <w:b/>
              </w:rPr>
              <w:t xml:space="preserve">Proposed </w:t>
            </w:r>
            <w:r w:rsidR="007371A4" w:rsidRPr="00B0092D">
              <w:rPr>
                <w:rFonts w:asciiTheme="minorHAnsi" w:hAnsiTheme="minorHAnsi"/>
                <w:b/>
              </w:rPr>
              <w:t>Budget (USD)</w:t>
            </w:r>
          </w:p>
          <w:p w14:paraId="4DD9696B" w14:textId="77777777" w:rsidR="008819C7" w:rsidRPr="00B0092D" w:rsidRDefault="008819C7" w:rsidP="008819C7">
            <w:pPr>
              <w:rPr>
                <w:rFonts w:asciiTheme="minorHAnsi" w:hAnsiTheme="minorHAnsi"/>
                <w:i/>
                <w:iCs/>
                <w:color w:val="156082" w:themeColor="accent1"/>
              </w:rPr>
            </w:pPr>
            <w:r w:rsidRPr="00B0092D">
              <w:rPr>
                <w:rFonts w:asciiTheme="minorHAnsi" w:hAnsiTheme="minorHAnsi"/>
                <w:i/>
                <w:iCs/>
                <w:color w:val="156082" w:themeColor="accent1"/>
              </w:rPr>
              <w:t>&lt;&lt;Instructions&gt;&gt;</w:t>
            </w:r>
          </w:p>
          <w:p w14:paraId="28AE120D" w14:textId="77777777" w:rsidR="008819C7" w:rsidRPr="00B0092D" w:rsidRDefault="008819C7" w:rsidP="008819C7">
            <w:pPr>
              <w:rPr>
                <w:rFonts w:asciiTheme="minorHAnsi" w:hAnsiTheme="minorHAnsi"/>
                <w:i/>
                <w:iCs/>
                <w:color w:val="156082" w:themeColor="accent1"/>
              </w:rPr>
            </w:pPr>
            <w:r>
              <w:rPr>
                <w:rFonts w:asciiTheme="minorHAnsi" w:hAnsiTheme="minorHAnsi"/>
                <w:i/>
                <w:iCs/>
                <w:color w:val="156082" w:themeColor="accent1"/>
              </w:rPr>
              <w:t>Numbers only, no $ sign required.</w:t>
            </w:r>
          </w:p>
          <w:p w14:paraId="38F750F1" w14:textId="77777777" w:rsidR="008819C7" w:rsidRPr="00B0092D" w:rsidRDefault="008819C7" w:rsidP="00D53680">
            <w:pPr>
              <w:rPr>
                <w:rFonts w:asciiTheme="minorHAnsi" w:hAnsiTheme="minorHAnsi"/>
                <w:b/>
                <w:bCs/>
              </w:rPr>
            </w:pPr>
          </w:p>
        </w:tc>
        <w:tc>
          <w:tcPr>
            <w:tcW w:w="6344" w:type="dxa"/>
            <w:gridSpan w:val="2"/>
          </w:tcPr>
          <w:p w14:paraId="02E90DB0" w14:textId="77777777" w:rsidR="007371A4" w:rsidRPr="00B0092D" w:rsidRDefault="008819C7" w:rsidP="00D53680">
            <w:pPr>
              <w:rPr>
                <w:rFonts w:asciiTheme="minorHAnsi" w:hAnsiTheme="minorHAnsi"/>
              </w:rPr>
            </w:pPr>
            <w:r>
              <w:rPr>
                <w:rFonts w:asciiTheme="minorHAnsi" w:hAnsiTheme="minorHAnsi"/>
              </w:rPr>
              <w:t>$</w:t>
            </w:r>
            <w:r>
              <w:rPr>
                <w:rFonts w:ascii="Aptos" w:hAnsi="Aptos"/>
                <w:color w:val="000000"/>
                <w:shd w:val="clear" w:color="auto" w:fill="C8C8C8"/>
              </w:rPr>
              <w:t xml:space="preserve"> </w:t>
            </w:r>
            <w:sdt>
              <w:sdtPr>
                <w:rPr>
                  <w:rFonts w:ascii="Aptos" w:hAnsi="Aptos"/>
                  <w:color w:val="000000"/>
                </w:rPr>
                <w:alias w:val="f_CostTotalBudget"/>
                <w:tag w:val="f_CostTotalBudget"/>
                <w:id w:val="589900651"/>
                <w:placeholder>
                  <w:docPart w:val="7BB62EEB2E10400199C137578AD4DEF5"/>
                </w:placeholder>
                <w:showingPlcHdr/>
                <w:text/>
              </w:sdtPr>
              <w:sdtContent>
                <w:r w:rsidR="00BA663A" w:rsidRPr="00BA663A">
                  <w:rPr>
                    <w:rStyle w:val="PlaceholderText"/>
                    <w:rFonts w:ascii="Aptos" w:hAnsi="Aptos"/>
                    <w:color w:val="000000"/>
                    <w:shd w:val="clear" w:color="auto" w:fill="DCDCDC"/>
                  </w:rPr>
                  <w:t>Click or tap here to enter text.</w:t>
                </w:r>
              </w:sdtContent>
            </w:sdt>
          </w:p>
        </w:tc>
      </w:tr>
      <w:tr w:rsidR="007371A4" w:rsidRPr="00B0092D" w14:paraId="1A7C2D29" w14:textId="77777777" w:rsidTr="00D53680">
        <w:tc>
          <w:tcPr>
            <w:tcW w:w="8564" w:type="dxa"/>
            <w:gridSpan w:val="3"/>
            <w:shd w:val="clear" w:color="auto" w:fill="C1E4F5" w:themeFill="accent1" w:themeFillTint="33"/>
          </w:tcPr>
          <w:p w14:paraId="4FF6ED35" w14:textId="77777777" w:rsidR="007371A4" w:rsidRPr="008819C7" w:rsidRDefault="007371A4" w:rsidP="00D53680">
            <w:pPr>
              <w:rPr>
                <w:rFonts w:asciiTheme="minorHAnsi" w:hAnsiTheme="minorHAnsi"/>
                <w:b/>
              </w:rPr>
            </w:pPr>
            <w:r w:rsidRPr="008819C7">
              <w:rPr>
                <w:rFonts w:asciiTheme="minorHAnsi" w:hAnsiTheme="minorHAnsi"/>
                <w:b/>
              </w:rPr>
              <w:t>Time frame</w:t>
            </w:r>
          </w:p>
          <w:p w14:paraId="4EF6E897" w14:textId="77777777" w:rsidR="00002113" w:rsidRPr="008819C7" w:rsidRDefault="008819C7" w:rsidP="00002113">
            <w:pPr>
              <w:rPr>
                <w:rFonts w:asciiTheme="minorHAnsi" w:hAnsiTheme="minorHAnsi"/>
                <w:i/>
                <w:iCs/>
                <w:color w:val="156082" w:themeColor="accent1"/>
              </w:rPr>
            </w:pPr>
            <w:r w:rsidRPr="00B0092D">
              <w:rPr>
                <w:rFonts w:asciiTheme="minorHAnsi" w:hAnsiTheme="minorHAnsi"/>
                <w:i/>
                <w:iCs/>
                <w:color w:val="156082" w:themeColor="accent1"/>
              </w:rPr>
              <w:t>&lt;&lt;Instructions&gt;&gt;</w:t>
            </w:r>
            <w:r>
              <w:rPr>
                <w:rFonts w:asciiTheme="minorHAnsi" w:hAnsiTheme="minorHAnsi"/>
                <w:i/>
                <w:iCs/>
                <w:color w:val="156082" w:themeColor="accent1"/>
              </w:rPr>
              <w:br/>
            </w:r>
            <w:r w:rsidR="007371A4" w:rsidRPr="008819C7">
              <w:rPr>
                <w:rFonts w:asciiTheme="minorHAnsi" w:hAnsiTheme="minorHAnsi"/>
                <w:i/>
                <w:iCs/>
                <w:color w:val="156082" w:themeColor="accent1"/>
              </w:rPr>
              <w:t xml:space="preserve">• </w:t>
            </w:r>
            <w:r w:rsidR="00002113" w:rsidRPr="008819C7">
              <w:rPr>
                <w:rFonts w:asciiTheme="minorHAnsi" w:hAnsiTheme="minorHAnsi"/>
                <w:i/>
                <w:iCs/>
                <w:color w:val="156082" w:themeColor="accent1"/>
              </w:rPr>
              <w:t xml:space="preserve">Planned </w:t>
            </w:r>
            <w:r w:rsidR="007371A4" w:rsidRPr="008819C7">
              <w:rPr>
                <w:rFonts w:asciiTheme="minorHAnsi" w:hAnsiTheme="minorHAnsi"/>
                <w:i/>
                <w:iCs/>
                <w:color w:val="156082" w:themeColor="accent1"/>
              </w:rPr>
              <w:t>Start date and end date of activity</w:t>
            </w:r>
          </w:p>
          <w:p w14:paraId="7145B6A1" w14:textId="77777777" w:rsidR="007371A4" w:rsidRPr="008819C7" w:rsidRDefault="007371A4" w:rsidP="00002113">
            <w:pPr>
              <w:rPr>
                <w:rFonts w:asciiTheme="minorHAnsi" w:hAnsiTheme="minorHAnsi"/>
                <w:i/>
                <w:iCs/>
                <w:color w:val="156082" w:themeColor="accent1"/>
              </w:rPr>
            </w:pPr>
            <w:r w:rsidRPr="008819C7">
              <w:rPr>
                <w:rFonts w:asciiTheme="minorHAnsi" w:hAnsiTheme="minorHAnsi"/>
                <w:i/>
                <w:iCs/>
                <w:color w:val="156082" w:themeColor="accent1"/>
              </w:rPr>
              <w:t>• If event</w:t>
            </w:r>
            <w:r w:rsidR="00002113" w:rsidRPr="008819C7">
              <w:rPr>
                <w:rFonts w:asciiTheme="minorHAnsi" w:hAnsiTheme="minorHAnsi"/>
                <w:i/>
                <w:iCs/>
                <w:color w:val="156082" w:themeColor="accent1"/>
              </w:rPr>
              <w:t>,</w:t>
            </w:r>
            <w:r w:rsidRPr="008819C7">
              <w:rPr>
                <w:rFonts w:asciiTheme="minorHAnsi" w:hAnsiTheme="minorHAnsi"/>
                <w:i/>
                <w:iCs/>
                <w:color w:val="156082" w:themeColor="accent1"/>
              </w:rPr>
              <w:t xml:space="preserve"> put same date on start/end dates. i.e. Start 1/Jan/00, End 1/Jan/00</w:t>
            </w:r>
          </w:p>
        </w:tc>
      </w:tr>
      <w:tr w:rsidR="00E379BF" w:rsidRPr="00B0092D" w14:paraId="06E1AA22" w14:textId="77777777" w:rsidTr="00C25981">
        <w:trPr>
          <w:trHeight w:val="458"/>
        </w:trPr>
        <w:tc>
          <w:tcPr>
            <w:tcW w:w="2220" w:type="dxa"/>
            <w:vMerge w:val="restart"/>
            <w:shd w:val="clear" w:color="auto" w:fill="C1E4F5" w:themeFill="accent1" w:themeFillTint="33"/>
          </w:tcPr>
          <w:p w14:paraId="28DD3C50" w14:textId="77777777" w:rsidR="00E379BF" w:rsidRDefault="00E379BF" w:rsidP="00D53680">
            <w:pPr>
              <w:rPr>
                <w:rFonts w:asciiTheme="minorHAnsi" w:hAnsiTheme="minorHAnsi"/>
                <w:b/>
              </w:rPr>
            </w:pPr>
            <w:bookmarkStart w:id="0" w:name="_Hlk215216069"/>
            <w:r w:rsidRPr="00B0092D">
              <w:rPr>
                <w:rFonts w:asciiTheme="minorHAnsi" w:hAnsiTheme="minorHAnsi"/>
                <w:b/>
              </w:rPr>
              <w:t xml:space="preserve">Planned Start </w:t>
            </w:r>
          </w:p>
          <w:p w14:paraId="4A5F884D" w14:textId="77777777" w:rsidR="00E379BF" w:rsidRPr="00B0092D" w:rsidRDefault="00E379BF" w:rsidP="00D53680">
            <w:pPr>
              <w:rPr>
                <w:rFonts w:asciiTheme="minorHAnsi" w:hAnsiTheme="minorHAnsi"/>
                <w:b/>
              </w:rPr>
            </w:pPr>
            <w:r>
              <w:rPr>
                <w:rFonts w:asciiTheme="minorHAnsi" w:hAnsiTheme="minorHAnsi"/>
                <w:b/>
              </w:rPr>
              <w:fldChar w:fldCharType="begin"/>
            </w:r>
            <w:r>
              <w:rPr>
                <w:rFonts w:asciiTheme="minorHAnsi" w:hAnsiTheme="minorHAnsi"/>
                <w:b/>
              </w:rPr>
              <w:instrText xml:space="preserve"> </w:instrText>
            </w:r>
            <w:r w:rsidRPr="00F76132">
              <w:rPr>
                <w:rFonts w:asciiTheme="minorHAnsi" w:hAnsiTheme="minorHAnsi"/>
                <w:b/>
              </w:rPr>
              <w:instrText xml:space="preserve">= </w:instrText>
            </w:r>
            <w:r>
              <w:rPr>
                <w:rFonts w:asciiTheme="minorHAnsi" w:hAnsiTheme="minorHAnsi"/>
                <w:b/>
              </w:rPr>
              <w:instrText>YearPickerStart</w:instrText>
            </w:r>
            <w:r w:rsidRPr="00F76132">
              <w:rPr>
                <w:rFonts w:asciiTheme="minorHAnsi" w:hAnsiTheme="minorHAnsi"/>
                <w:b/>
              </w:rPr>
              <w:instrText xml:space="preserve"> * 10000 + </w:instrText>
            </w:r>
            <w:r>
              <w:rPr>
                <w:rFonts w:asciiTheme="minorHAnsi" w:hAnsiTheme="minorHAnsi"/>
                <w:b/>
              </w:rPr>
              <w:instrText>MonthPickerStart</w:instrText>
            </w:r>
            <w:r w:rsidRPr="00F76132">
              <w:rPr>
                <w:rFonts w:asciiTheme="minorHAnsi" w:hAnsiTheme="minorHAnsi"/>
                <w:b/>
              </w:rPr>
              <w:instrText xml:space="preserve"> * 100 + </w:instrText>
            </w:r>
            <w:r>
              <w:rPr>
                <w:rFonts w:asciiTheme="minorHAnsi" w:hAnsiTheme="minorHAnsi"/>
                <w:b/>
              </w:rPr>
              <w:instrText xml:space="preserve">DayPickerStart </w:instrText>
            </w:r>
            <w:r>
              <w:rPr>
                <w:rFonts w:asciiTheme="minorHAnsi" w:hAnsiTheme="minorHAnsi"/>
                <w:b/>
              </w:rPr>
              <w:fldChar w:fldCharType="end"/>
            </w:r>
          </w:p>
        </w:tc>
        <w:tc>
          <w:tcPr>
            <w:tcW w:w="4229" w:type="dxa"/>
            <w:shd w:val="clear" w:color="auto" w:fill="C1E4F5" w:themeFill="accent1" w:themeFillTint="33"/>
          </w:tcPr>
          <w:p w14:paraId="4DFCD780" w14:textId="77777777" w:rsidR="00E379BF" w:rsidRPr="00B0092D" w:rsidRDefault="00E379BF" w:rsidP="00D53680">
            <w:pPr>
              <w:rPr>
                <w:rFonts w:asciiTheme="minorHAnsi" w:hAnsiTheme="minorHAnsi"/>
              </w:rPr>
            </w:pPr>
            <w:r>
              <w:rPr>
                <w:rFonts w:asciiTheme="minorHAnsi" w:hAnsiTheme="minorHAnsi"/>
              </w:rPr>
              <w:t>Quarter</w:t>
            </w:r>
          </w:p>
        </w:tc>
        <w:tc>
          <w:tcPr>
            <w:tcW w:w="2115" w:type="dxa"/>
            <w:shd w:val="clear" w:color="auto" w:fill="C1E4F5" w:themeFill="accent1" w:themeFillTint="33"/>
          </w:tcPr>
          <w:p w14:paraId="77E4280E" w14:textId="77777777" w:rsidR="00E379BF" w:rsidRPr="00B0092D" w:rsidRDefault="00E379BF" w:rsidP="00D53680">
            <w:pPr>
              <w:rPr>
                <w:rFonts w:asciiTheme="minorHAnsi" w:hAnsiTheme="minorHAnsi"/>
              </w:rPr>
            </w:pPr>
            <w:r>
              <w:rPr>
                <w:rFonts w:asciiTheme="minorHAnsi" w:hAnsiTheme="minorHAnsi"/>
              </w:rPr>
              <w:t>Year</w:t>
            </w:r>
          </w:p>
        </w:tc>
      </w:tr>
      <w:tr w:rsidR="00E379BF" w:rsidRPr="00B0092D" w14:paraId="3EC32CB6" w14:textId="77777777" w:rsidTr="00FA4B62">
        <w:trPr>
          <w:trHeight w:val="725"/>
        </w:trPr>
        <w:tc>
          <w:tcPr>
            <w:tcW w:w="2220" w:type="dxa"/>
            <w:vMerge/>
            <w:shd w:val="clear" w:color="auto" w:fill="C1E4F5" w:themeFill="accent1" w:themeFillTint="33"/>
          </w:tcPr>
          <w:p w14:paraId="1A48965F" w14:textId="77777777" w:rsidR="00E379BF" w:rsidRPr="00B0092D" w:rsidRDefault="00E379BF" w:rsidP="00D53680">
            <w:pPr>
              <w:rPr>
                <w:rFonts w:asciiTheme="minorHAnsi" w:hAnsiTheme="minorHAnsi"/>
                <w:b/>
              </w:rPr>
            </w:pPr>
          </w:p>
        </w:tc>
        <w:tc>
          <w:tcPr>
            <w:tcW w:w="4229" w:type="dxa"/>
          </w:tcPr>
          <w:sdt>
            <w:sdtPr>
              <w:rPr>
                <w:rFonts w:ascii="Aptos" w:hAnsi="Aptos"/>
                <w:color w:val="000000"/>
                <w:highlight w:val="lightGray"/>
              </w:rPr>
              <w:alias w:val="plannedQuarterPickerStart"/>
              <w:tag w:val="plannedQuarterPickerStart"/>
              <w:id w:val="1911342962"/>
              <w:placeholder>
                <w:docPart w:val="83626982F76D4A1DA76014FCAD06E109"/>
              </w:placeholder>
              <w:comboBox>
                <w:listItem w:displayText="Choose an item" w:value="Choose an item"/>
                <w:listItem w:displayText="Q1" w:value="Q1"/>
                <w:listItem w:displayText="Q2" w:value="Q2"/>
                <w:listItem w:displayText="Q3" w:value="Q3"/>
                <w:listItem w:displayText="Q4" w:value="Q4"/>
              </w:comboBox>
            </w:sdtPr>
            <w:sdtContent>
              <w:p w14:paraId="6DBD80F1" w14:textId="77777777" w:rsidR="00E379BF" w:rsidRDefault="00BF2C4A" w:rsidP="00253704">
                <w:r w:rsidRPr="00571092">
                  <w:rPr>
                    <w:rFonts w:ascii="Aptos" w:hAnsi="Aptos"/>
                    <w:color w:val="000000"/>
                    <w:highlight w:val="lightGray"/>
                  </w:rPr>
                  <w:t>Choose an item</w:t>
                </w:r>
              </w:p>
            </w:sdtContent>
          </w:sdt>
          <w:p w14:paraId="1A0893DD" w14:textId="77777777" w:rsidR="00E379BF" w:rsidRDefault="00E379BF" w:rsidP="00D53680">
            <w:pPr>
              <w:rPr>
                <w:rFonts w:asciiTheme="minorHAnsi" w:hAnsiTheme="minorHAnsi"/>
              </w:rPr>
            </w:pPr>
            <w:bookmarkStart w:id="1" w:name="mm"/>
            <w:bookmarkEnd w:id="1"/>
          </w:p>
        </w:tc>
        <w:sdt>
          <w:sdtPr>
            <w:rPr>
              <w:rFonts w:ascii="Aptos" w:hAnsi="Aptos"/>
              <w:color w:val="000000"/>
            </w:rPr>
            <w:alias w:val="plannedYearPickerStart"/>
            <w:tag w:val="plannedYearPickerStart"/>
            <w:id w:val="1224641555"/>
            <w:placeholder>
              <w:docPart w:val="E47B8B7A00DD45158C785998CB0CF560"/>
            </w:placeholder>
            <w:showingPlcHdr/>
            <w:comboBox>
              <w:listItem w:value="Choose an item."/>
              <w:listItem w:displayText="2025" w:value="2025"/>
              <w:listItem w:displayText="2026" w:value="2026"/>
              <w:listItem w:displayText="2027" w:value="2027"/>
              <w:listItem w:displayText="2028" w:value="2028"/>
              <w:listItem w:displayText="2030" w:value="2030"/>
              <w:listItem w:displayText="2031" w:value="2031"/>
              <w:listItem w:displayText="2032" w:value="2032"/>
              <w:listItem w:displayText="2033" w:value="2033"/>
              <w:listItem w:displayText="2034" w:value="2034"/>
              <w:listItem w:displayText="2035" w:value="2035"/>
            </w:comboBox>
          </w:sdtPr>
          <w:sdtContent>
            <w:tc>
              <w:tcPr>
                <w:tcW w:w="2115" w:type="dxa"/>
              </w:tcPr>
              <w:p w14:paraId="561D57EE" w14:textId="77777777" w:rsidR="00E379BF" w:rsidRDefault="00E379BF" w:rsidP="00D53680">
                <w:pPr>
                  <w:rPr>
                    <w:rFonts w:asciiTheme="minorHAnsi" w:hAnsiTheme="minorHAnsi"/>
                  </w:rPr>
                </w:pPr>
                <w:r w:rsidRPr="00BA663A">
                  <w:rPr>
                    <w:rStyle w:val="PlaceholderText"/>
                    <w:rFonts w:ascii="Aptos" w:eastAsiaTheme="majorEastAsia" w:hAnsi="Aptos"/>
                    <w:color w:val="000000"/>
                    <w:shd w:val="clear" w:color="auto" w:fill="DCDCDC"/>
                  </w:rPr>
                  <w:t>Choose an item.</w:t>
                </w:r>
              </w:p>
            </w:tc>
          </w:sdtContent>
        </w:sdt>
      </w:tr>
      <w:bookmarkEnd w:id="0"/>
      <w:tr w:rsidR="00E379BF" w:rsidRPr="00B0092D" w14:paraId="35D3438B" w14:textId="77777777" w:rsidTr="000C350C">
        <w:trPr>
          <w:trHeight w:val="440"/>
        </w:trPr>
        <w:tc>
          <w:tcPr>
            <w:tcW w:w="2220" w:type="dxa"/>
            <w:vMerge w:val="restart"/>
            <w:shd w:val="clear" w:color="auto" w:fill="C1E4F5" w:themeFill="accent1" w:themeFillTint="33"/>
          </w:tcPr>
          <w:p w14:paraId="6097277E" w14:textId="77777777" w:rsidR="00E379BF" w:rsidRPr="00B0092D" w:rsidRDefault="00E379BF" w:rsidP="00D53680">
            <w:pPr>
              <w:rPr>
                <w:rFonts w:asciiTheme="minorHAnsi" w:hAnsiTheme="minorHAnsi"/>
                <w:b/>
              </w:rPr>
            </w:pPr>
            <w:r w:rsidRPr="00B0092D">
              <w:rPr>
                <w:rFonts w:asciiTheme="minorHAnsi" w:hAnsiTheme="minorHAnsi"/>
                <w:b/>
              </w:rPr>
              <w:t>Planned End Date</w:t>
            </w:r>
          </w:p>
          <w:p w14:paraId="21D303C3" w14:textId="77777777" w:rsidR="00E379BF" w:rsidRPr="00B0092D" w:rsidRDefault="00E379BF" w:rsidP="00D53680">
            <w:pPr>
              <w:rPr>
                <w:rFonts w:asciiTheme="minorHAnsi" w:hAnsiTheme="minorHAnsi"/>
                <w:b/>
              </w:rPr>
            </w:pPr>
          </w:p>
        </w:tc>
        <w:tc>
          <w:tcPr>
            <w:tcW w:w="4229" w:type="dxa"/>
            <w:shd w:val="clear" w:color="auto" w:fill="C1E4F5" w:themeFill="accent1" w:themeFillTint="33"/>
          </w:tcPr>
          <w:p w14:paraId="37441466" w14:textId="77777777" w:rsidR="00E379BF" w:rsidRPr="00B0092D" w:rsidRDefault="00E379BF" w:rsidP="00D53680">
            <w:pPr>
              <w:rPr>
                <w:rFonts w:asciiTheme="minorHAnsi" w:hAnsiTheme="minorHAnsi"/>
              </w:rPr>
            </w:pPr>
            <w:r>
              <w:rPr>
                <w:rFonts w:asciiTheme="minorHAnsi" w:hAnsiTheme="minorHAnsi"/>
              </w:rPr>
              <w:lastRenderedPageBreak/>
              <w:t>Quarter</w:t>
            </w:r>
          </w:p>
        </w:tc>
        <w:tc>
          <w:tcPr>
            <w:tcW w:w="2115" w:type="dxa"/>
            <w:shd w:val="clear" w:color="auto" w:fill="C1E4F5" w:themeFill="accent1" w:themeFillTint="33"/>
          </w:tcPr>
          <w:p w14:paraId="49CF6E9C" w14:textId="77777777" w:rsidR="00E379BF" w:rsidRPr="00B0092D" w:rsidRDefault="00E379BF" w:rsidP="00D53680">
            <w:pPr>
              <w:rPr>
                <w:rFonts w:asciiTheme="minorHAnsi" w:hAnsiTheme="minorHAnsi"/>
              </w:rPr>
            </w:pPr>
            <w:r>
              <w:rPr>
                <w:rFonts w:asciiTheme="minorHAnsi" w:hAnsiTheme="minorHAnsi"/>
              </w:rPr>
              <w:t>Year</w:t>
            </w:r>
          </w:p>
        </w:tc>
      </w:tr>
      <w:tr w:rsidR="00E379BF" w:rsidRPr="00B0092D" w14:paraId="3B82DC45" w14:textId="77777777" w:rsidTr="004B265F">
        <w:trPr>
          <w:trHeight w:val="440"/>
        </w:trPr>
        <w:tc>
          <w:tcPr>
            <w:tcW w:w="2220" w:type="dxa"/>
            <w:vMerge/>
            <w:shd w:val="clear" w:color="auto" w:fill="C1E4F5" w:themeFill="accent1" w:themeFillTint="33"/>
          </w:tcPr>
          <w:p w14:paraId="04D3026B" w14:textId="77777777" w:rsidR="00E379BF" w:rsidRPr="00B0092D" w:rsidRDefault="00E379BF" w:rsidP="00253704">
            <w:pPr>
              <w:rPr>
                <w:rFonts w:asciiTheme="minorHAnsi" w:hAnsiTheme="minorHAnsi"/>
                <w:b/>
              </w:rPr>
            </w:pPr>
          </w:p>
        </w:tc>
        <w:tc>
          <w:tcPr>
            <w:tcW w:w="4229" w:type="dxa"/>
          </w:tcPr>
          <w:sdt>
            <w:sdtPr>
              <w:rPr>
                <w:rFonts w:ascii="Aptos" w:hAnsi="Aptos"/>
                <w:color w:val="000000"/>
                <w:highlight w:val="lightGray"/>
              </w:rPr>
              <w:alias w:val="plannedQuarterPickerEnd"/>
              <w:tag w:val="plannedQuarterPickerEnd"/>
              <w:id w:val="-746807781"/>
              <w:placeholder>
                <w:docPart w:val="0706146C598B4EBE8082ED8A45FD3E2E"/>
              </w:placeholder>
              <w:comboBox>
                <w:listItem w:displayText="Choose an item" w:value="Choose an item"/>
                <w:listItem w:displayText="Q1" w:value="Q1"/>
                <w:listItem w:displayText="Q2" w:value="Q2"/>
                <w:listItem w:displayText="Q3" w:value="Q3"/>
                <w:listItem w:displayText="Q4" w:value="Q4"/>
              </w:comboBox>
            </w:sdtPr>
            <w:sdtContent>
              <w:p w14:paraId="2E106AF6" w14:textId="77777777" w:rsidR="00E379BF" w:rsidRDefault="00BF2C4A" w:rsidP="00E379BF">
                <w:pPr>
                  <w:rPr>
                    <w:rFonts w:ascii="Aptos" w:hAnsi="Aptos"/>
                    <w:color w:val="000000"/>
                  </w:rPr>
                </w:pPr>
                <w:r w:rsidRPr="00571092">
                  <w:rPr>
                    <w:rFonts w:ascii="Aptos" w:hAnsi="Aptos"/>
                    <w:color w:val="000000"/>
                    <w:highlight w:val="lightGray"/>
                  </w:rPr>
                  <w:t>Choose an item</w:t>
                </w:r>
              </w:p>
            </w:sdtContent>
          </w:sdt>
          <w:p w14:paraId="46E419A9" w14:textId="77777777" w:rsidR="00E379BF" w:rsidRDefault="00E379BF" w:rsidP="00253704"/>
          <w:p w14:paraId="37B94E5F" w14:textId="77777777" w:rsidR="00E379BF" w:rsidRPr="00B0092D" w:rsidRDefault="00E379BF" w:rsidP="00253704">
            <w:pPr>
              <w:rPr>
                <w:rFonts w:asciiTheme="minorHAnsi" w:hAnsiTheme="minorHAnsi"/>
              </w:rPr>
            </w:pPr>
          </w:p>
        </w:tc>
        <w:sdt>
          <w:sdtPr>
            <w:rPr>
              <w:rFonts w:ascii="Aptos" w:hAnsi="Aptos"/>
              <w:color w:val="000000"/>
            </w:rPr>
            <w:alias w:val="plannedYearPickerEnd"/>
            <w:tag w:val="plannedYearPickerEnd"/>
            <w:id w:val="99767384"/>
            <w:placeholder>
              <w:docPart w:val="E66359B8F099479BB9B8EAAFC379BF98"/>
            </w:placeholder>
            <w:showingPlcHdr/>
            <w:comboBox>
              <w:listItem w:value="Choose an item."/>
              <w:listItem w:displayText="2025" w:value="2025"/>
              <w:listItem w:displayText="2026" w:value="2026"/>
              <w:listItem w:displayText="2027" w:value="2027"/>
              <w:listItem w:displayText="2028" w:value="2028"/>
              <w:listItem w:displayText="2030" w:value="2030"/>
              <w:listItem w:displayText="2031" w:value="2031"/>
              <w:listItem w:displayText="2032" w:value="2032"/>
              <w:listItem w:displayText="2033" w:value="2033"/>
              <w:listItem w:displayText="2034" w:value="2034"/>
              <w:listItem w:displayText="2035" w:value="2035"/>
            </w:comboBox>
          </w:sdtPr>
          <w:sdtContent>
            <w:tc>
              <w:tcPr>
                <w:tcW w:w="2115" w:type="dxa"/>
              </w:tcPr>
              <w:p w14:paraId="5B007484" w14:textId="77777777" w:rsidR="00E379BF" w:rsidRPr="00B0092D" w:rsidRDefault="00E379BF" w:rsidP="00253704">
                <w:pPr>
                  <w:rPr>
                    <w:rFonts w:asciiTheme="minorHAnsi" w:hAnsiTheme="minorHAnsi"/>
                  </w:rPr>
                </w:pPr>
                <w:r w:rsidRPr="00BA663A">
                  <w:rPr>
                    <w:rStyle w:val="PlaceholderText"/>
                    <w:rFonts w:ascii="Aptos" w:eastAsiaTheme="minorEastAsia" w:hAnsi="Aptos"/>
                    <w:color w:val="000000"/>
                    <w:shd w:val="clear" w:color="auto" w:fill="DCDCDC"/>
                  </w:rPr>
                  <w:t>Choose an item.</w:t>
                </w:r>
              </w:p>
            </w:tc>
          </w:sdtContent>
        </w:sdt>
      </w:tr>
      <w:tr w:rsidR="00253704" w:rsidRPr="00B0092D" w14:paraId="1200AD66" w14:textId="77777777" w:rsidTr="00D53680">
        <w:tc>
          <w:tcPr>
            <w:tcW w:w="2220" w:type="dxa"/>
            <w:shd w:val="clear" w:color="auto" w:fill="C1E4F5" w:themeFill="accent1" w:themeFillTint="33"/>
          </w:tcPr>
          <w:p w14:paraId="2649279F" w14:textId="77777777" w:rsidR="00253704" w:rsidRPr="00B0092D" w:rsidRDefault="00253704" w:rsidP="00253704">
            <w:pPr>
              <w:rPr>
                <w:rFonts w:asciiTheme="minorHAnsi" w:hAnsiTheme="minorHAnsi"/>
                <w:b/>
              </w:rPr>
            </w:pPr>
            <w:r w:rsidRPr="008819C7">
              <w:rPr>
                <w:rFonts w:asciiTheme="minorHAnsi" w:hAnsiTheme="minorHAnsi"/>
                <w:b/>
              </w:rPr>
              <w:t>Focal point</w:t>
            </w:r>
            <w:r w:rsidR="008819C7" w:rsidRPr="008819C7">
              <w:rPr>
                <w:rFonts w:asciiTheme="minorHAnsi" w:hAnsiTheme="minorHAnsi"/>
                <w:b/>
              </w:rPr>
              <w:t xml:space="preserve"> name</w:t>
            </w:r>
          </w:p>
        </w:tc>
        <w:sdt>
          <w:sdtPr>
            <w:rPr>
              <w:rStyle w:val="BodyTextChar"/>
              <w:rFonts w:ascii="Aptos" w:eastAsiaTheme="majorEastAsia" w:hAnsi="Aptos"/>
              <w:color w:val="000000"/>
              <w:lang w:val="en-US"/>
            </w:rPr>
            <w:alias w:val="FocalPoint"/>
            <w:tag w:val="FocalPoint"/>
            <w:id w:val="361253393"/>
            <w:placeholder>
              <w:docPart w:val="FB29CAB9ACCA4A07BB0D7223456DCB5D"/>
            </w:placeholder>
            <w:showingPlcHdr/>
            <w:text w:multiLine="1"/>
          </w:sdtPr>
          <w:sdtEndPr>
            <w:rPr>
              <w:rStyle w:val="DefaultParagraphFont"/>
              <w:rFonts w:eastAsia="Times New Roman"/>
              <w:bCs w:val="0"/>
              <w:iCs/>
              <w:szCs w:val="24"/>
              <w:lang w:eastAsia="en-GB"/>
            </w:rPr>
          </w:sdtEndPr>
          <w:sdtContent>
            <w:tc>
              <w:tcPr>
                <w:tcW w:w="6344" w:type="dxa"/>
                <w:gridSpan w:val="2"/>
              </w:tcPr>
              <w:p w14:paraId="5F81CF75" w14:textId="77777777" w:rsidR="00253704" w:rsidRPr="00B0092D" w:rsidRDefault="00BA663A" w:rsidP="00253704">
                <w:pPr>
                  <w:rPr>
                    <w:rFonts w:asciiTheme="minorHAnsi" w:hAnsiTheme="minorHAnsi"/>
                    <w:i/>
                    <w:iCs/>
                  </w:rPr>
                </w:pPr>
                <w:r w:rsidRPr="00BA663A">
                  <w:rPr>
                    <w:rStyle w:val="PlaceholderText"/>
                    <w:rFonts w:ascii="Aptos" w:eastAsiaTheme="minorHAnsi" w:hAnsi="Aptos"/>
                    <w:color w:val="000000"/>
                    <w:shd w:val="clear" w:color="auto" w:fill="DCDCDC"/>
                  </w:rPr>
                  <w:t>Click or tap here to enter text.</w:t>
                </w:r>
              </w:p>
            </w:tc>
          </w:sdtContent>
        </w:sdt>
      </w:tr>
    </w:tbl>
    <w:tbl>
      <w:tblPr>
        <w:tblStyle w:val="TableGrid"/>
        <w:tblW w:w="4739" w:type="pct"/>
        <w:tblLook w:val="04A0" w:firstRow="1" w:lastRow="0" w:firstColumn="1" w:lastColumn="0" w:noHBand="0" w:noVBand="1"/>
      </w:tblPr>
      <w:tblGrid>
        <w:gridCol w:w="2247"/>
        <w:gridCol w:w="6298"/>
      </w:tblGrid>
      <w:tr w:rsidR="007371A4" w:rsidRPr="00B0092D" w14:paraId="7F157767" w14:textId="77777777" w:rsidTr="00D53680">
        <w:tc>
          <w:tcPr>
            <w:tcW w:w="1315" w:type="pct"/>
            <w:shd w:val="clear" w:color="auto" w:fill="C1E4F5" w:themeFill="accent1" w:themeFillTint="33"/>
          </w:tcPr>
          <w:p w14:paraId="3F08D921" w14:textId="77777777" w:rsidR="007371A4" w:rsidRPr="00B0092D" w:rsidRDefault="007371A4" w:rsidP="00D53680">
            <w:pPr>
              <w:rPr>
                <w:rFonts w:asciiTheme="minorHAnsi" w:hAnsiTheme="minorHAnsi"/>
                <w:b/>
                <w:lang w:val="en-US"/>
              </w:rPr>
            </w:pPr>
            <w:r w:rsidRPr="00B0092D">
              <w:rPr>
                <w:rFonts w:asciiTheme="minorHAnsi" w:hAnsiTheme="minorHAnsi"/>
                <w:b/>
                <w:lang w:val="en-US"/>
              </w:rPr>
              <w:t>Focal point email</w:t>
            </w:r>
          </w:p>
        </w:tc>
        <w:sdt>
          <w:sdtPr>
            <w:rPr>
              <w:rFonts w:ascii="Aptos" w:hAnsi="Aptos"/>
              <w:color w:val="000000"/>
            </w:rPr>
            <w:alias w:val="FocalPointEmail"/>
            <w:tag w:val="FocalPointEmail"/>
            <w:id w:val="1811516689"/>
            <w:placeholder>
              <w:docPart w:val="29B285E0530C4391A3A52404FE1F29E8"/>
            </w:placeholder>
            <w:showingPlcHdr/>
            <w:text/>
          </w:sdtPr>
          <w:sdtContent>
            <w:tc>
              <w:tcPr>
                <w:tcW w:w="3685" w:type="pct"/>
              </w:tcPr>
              <w:p w14:paraId="517E8DDF" w14:textId="77777777" w:rsidR="007371A4" w:rsidRPr="00B0092D" w:rsidRDefault="00BA663A" w:rsidP="00D53680">
                <w:pPr>
                  <w:rPr>
                    <w:rFonts w:asciiTheme="minorHAnsi" w:hAnsiTheme="minorHAnsi"/>
                    <w:b/>
                    <w:lang w:val="en-US"/>
                  </w:rPr>
                </w:pPr>
                <w:r w:rsidRPr="00BA663A">
                  <w:rPr>
                    <w:rStyle w:val="PlaceholderText"/>
                    <w:rFonts w:ascii="Aptos" w:hAnsi="Aptos"/>
                    <w:color w:val="000000"/>
                    <w:sz w:val="24"/>
                    <w:shd w:val="clear" w:color="auto" w:fill="DCDCDC"/>
                  </w:rPr>
                  <w:t>Click or tap here to enter text.</w:t>
                </w:r>
              </w:p>
            </w:tc>
          </w:sdtContent>
        </w:sdt>
      </w:tr>
    </w:tbl>
    <w:p w14:paraId="7592B0FC" w14:textId="77777777" w:rsidR="008819C7" w:rsidRDefault="008819C7" w:rsidP="007371A4">
      <w:pPr>
        <w:rPr>
          <w:rFonts w:asciiTheme="minorHAnsi" w:hAnsiTheme="minorHAnsi"/>
          <w:b/>
        </w:rPr>
      </w:pPr>
    </w:p>
    <w:p w14:paraId="179CBC72" w14:textId="77777777" w:rsidR="007371A4" w:rsidRPr="00B0092D" w:rsidRDefault="007371A4" w:rsidP="007371A4">
      <w:pPr>
        <w:rPr>
          <w:rFonts w:asciiTheme="minorHAnsi" w:hAnsiTheme="minorHAnsi"/>
          <w:b/>
        </w:rPr>
      </w:pPr>
      <w:r w:rsidRPr="00B0092D">
        <w:rPr>
          <w:rFonts w:asciiTheme="minorHAnsi" w:hAnsiTheme="minorHAnsi"/>
          <w:b/>
        </w:rPr>
        <w:t>Geographical Info</w:t>
      </w:r>
    </w:p>
    <w:tbl>
      <w:tblPr>
        <w:tblStyle w:val="TableGrid"/>
        <w:tblW w:w="0" w:type="auto"/>
        <w:tblLook w:val="04A0" w:firstRow="1" w:lastRow="0" w:firstColumn="1" w:lastColumn="0" w:noHBand="0" w:noVBand="1"/>
      </w:tblPr>
      <w:tblGrid>
        <w:gridCol w:w="2178"/>
        <w:gridCol w:w="1507"/>
        <w:gridCol w:w="85"/>
        <w:gridCol w:w="1773"/>
        <w:gridCol w:w="1713"/>
        <w:gridCol w:w="1760"/>
      </w:tblGrid>
      <w:tr w:rsidR="000F5061" w:rsidRPr="00B0092D" w14:paraId="270F0B82" w14:textId="77777777" w:rsidTr="000F5061">
        <w:tc>
          <w:tcPr>
            <w:tcW w:w="2178" w:type="dxa"/>
            <w:shd w:val="clear" w:color="auto" w:fill="C1E4F5" w:themeFill="accent1" w:themeFillTint="33"/>
          </w:tcPr>
          <w:p w14:paraId="72F60F7E" w14:textId="77777777" w:rsidR="000F5061" w:rsidRPr="00B0092D" w:rsidRDefault="000F5061" w:rsidP="00D53680">
            <w:pPr>
              <w:rPr>
                <w:rFonts w:asciiTheme="minorHAnsi" w:hAnsiTheme="minorHAnsi"/>
                <w:b/>
                <w:lang w:val="en-US"/>
              </w:rPr>
            </w:pPr>
            <w:r w:rsidRPr="00B0092D">
              <w:rPr>
                <w:rFonts w:asciiTheme="minorHAnsi" w:hAnsiTheme="minorHAnsi"/>
                <w:b/>
                <w:lang w:val="en-US"/>
              </w:rPr>
              <w:t>Level of intervention</w:t>
            </w:r>
          </w:p>
          <w:p w14:paraId="64BD49CF" w14:textId="77777777" w:rsidR="000F5061" w:rsidRPr="00B0092D" w:rsidRDefault="000F5061" w:rsidP="00D53680">
            <w:pPr>
              <w:rPr>
                <w:rFonts w:asciiTheme="minorHAnsi" w:hAnsiTheme="minorHAnsi"/>
                <w:bCs/>
                <w:i/>
                <w:iCs/>
                <w:lang w:val="en-US"/>
              </w:rPr>
            </w:pPr>
            <w:r w:rsidRPr="00B0092D">
              <w:rPr>
                <w:rFonts w:asciiTheme="minorHAnsi" w:hAnsiTheme="minorHAnsi"/>
                <w:bCs/>
                <w:i/>
                <w:iCs/>
                <w:color w:val="156082" w:themeColor="accent1"/>
                <w:lang w:val="en-US"/>
              </w:rPr>
              <w:t xml:space="preserve">&lt;&lt;Instructions&gt;&gt; Select </w:t>
            </w:r>
            <w:r w:rsidR="00002113" w:rsidRPr="00B0092D">
              <w:rPr>
                <w:rFonts w:asciiTheme="minorHAnsi" w:hAnsiTheme="minorHAnsi"/>
                <w:bCs/>
                <w:i/>
                <w:iCs/>
                <w:color w:val="156082" w:themeColor="accent1"/>
                <w:lang w:val="en-US"/>
              </w:rPr>
              <w:t xml:space="preserve">one of the </w:t>
            </w:r>
            <w:r w:rsidRPr="00B0092D">
              <w:rPr>
                <w:rFonts w:asciiTheme="minorHAnsi" w:hAnsiTheme="minorHAnsi"/>
                <w:bCs/>
                <w:i/>
                <w:iCs/>
                <w:color w:val="156082" w:themeColor="accent1"/>
                <w:lang w:val="en-US"/>
              </w:rPr>
              <w:t xml:space="preserve">geographical </w:t>
            </w:r>
            <w:proofErr w:type="gramStart"/>
            <w:r w:rsidRPr="00B0092D">
              <w:rPr>
                <w:rFonts w:asciiTheme="minorHAnsi" w:hAnsiTheme="minorHAnsi"/>
                <w:bCs/>
                <w:i/>
                <w:iCs/>
                <w:color w:val="156082" w:themeColor="accent1"/>
                <w:lang w:val="en-US"/>
              </w:rPr>
              <w:t>level</w:t>
            </w:r>
            <w:proofErr w:type="gramEnd"/>
            <w:r w:rsidRPr="00B0092D">
              <w:rPr>
                <w:rFonts w:asciiTheme="minorHAnsi" w:hAnsiTheme="minorHAnsi"/>
                <w:bCs/>
                <w:i/>
                <w:iCs/>
                <w:color w:val="156082" w:themeColor="accent1"/>
                <w:lang w:val="en-US"/>
              </w:rPr>
              <w:t xml:space="preserve"> of intervention</w:t>
            </w:r>
            <w:r w:rsidR="00002113" w:rsidRPr="00B0092D">
              <w:rPr>
                <w:rFonts w:asciiTheme="minorHAnsi" w:hAnsiTheme="minorHAnsi"/>
                <w:bCs/>
                <w:i/>
                <w:iCs/>
                <w:color w:val="156082" w:themeColor="accent1"/>
                <w:lang w:val="en-US"/>
              </w:rPr>
              <w:t xml:space="preserve"> most applicable. </w:t>
            </w:r>
            <w:hyperlink r:id="rId11" w:history="1">
              <w:r w:rsidR="00002113" w:rsidRPr="00B0092D">
                <w:rPr>
                  <w:rStyle w:val="Hyperlink"/>
                  <w:rFonts w:asciiTheme="minorHAnsi" w:hAnsiTheme="minorHAnsi"/>
                  <w:bCs/>
                  <w:i/>
                  <w:iCs/>
                  <w:lang w:val="en-US"/>
                </w:rPr>
                <w:t>See reporting standards</w:t>
              </w:r>
            </w:hyperlink>
            <w:r w:rsidR="00D30FEA" w:rsidRPr="00B0092D">
              <w:rPr>
                <w:rFonts w:asciiTheme="minorHAnsi" w:hAnsiTheme="minorHAnsi"/>
                <w:bCs/>
                <w:i/>
                <w:iCs/>
                <w:color w:val="156082" w:themeColor="accent1"/>
                <w:lang w:val="en-US"/>
              </w:rPr>
              <w:t xml:space="preserve"> [Under Geographic coverage 1]</w:t>
            </w:r>
          </w:p>
        </w:tc>
        <w:tc>
          <w:tcPr>
            <w:tcW w:w="1592" w:type="dxa"/>
            <w:gridSpan w:val="2"/>
            <w:vAlign w:val="center"/>
          </w:tcPr>
          <w:sdt>
            <w:sdtPr>
              <w:rPr>
                <w:rFonts w:ascii="Aptos" w:hAnsi="Aptos"/>
                <w:bCs/>
                <w:color w:val="000000"/>
                <w:highlight w:val="lightGray"/>
              </w:rPr>
              <w:alias w:val="chkbox_georegion_opt_global"/>
              <w:tag w:val="chkbox_georegion_opt_global"/>
              <w:id w:val="-1503652031"/>
              <w14:checkbox>
                <w14:checked w14:val="0"/>
                <w14:checkedState w14:val="2612" w14:font="MS Gothic"/>
                <w14:uncheckedState w14:val="2610" w14:font="MS Gothic"/>
              </w14:checkbox>
            </w:sdtPr>
            <w:sdtContent>
              <w:p w14:paraId="4CC57FE9" w14:textId="77777777" w:rsidR="000F5061" w:rsidRPr="00BD56B1" w:rsidRDefault="00BA663A" w:rsidP="000F5061">
                <w:pPr>
                  <w:jc w:val="center"/>
                  <w:rPr>
                    <w:rFonts w:asciiTheme="minorHAnsi" w:hAnsiTheme="minorHAnsi"/>
                    <w:bCs/>
                    <w:highlight w:val="lightGray"/>
                    <w:lang w:val="en-US"/>
                  </w:rPr>
                </w:pPr>
                <w:r w:rsidRPr="00BD56B1">
                  <w:rPr>
                    <w:rFonts w:ascii="Aptos" w:eastAsia="MS Gothic" w:hAnsi="Aptos" w:hint="eastAsia"/>
                    <w:bCs/>
                    <w:color w:val="000000"/>
                    <w:sz w:val="24"/>
                    <w:highlight w:val="lightGray"/>
                  </w:rPr>
                  <w:t>☐</w:t>
                </w:r>
              </w:p>
            </w:sdtContent>
          </w:sdt>
          <w:p w14:paraId="4FC8F532" w14:textId="77777777" w:rsidR="000F5061" w:rsidRPr="00BD56B1" w:rsidRDefault="000F5061" w:rsidP="000F5061">
            <w:pPr>
              <w:jc w:val="center"/>
              <w:rPr>
                <w:rFonts w:asciiTheme="minorHAnsi" w:hAnsiTheme="minorHAnsi"/>
                <w:bCs/>
                <w:highlight w:val="lightGray"/>
                <w:lang w:val="en-US"/>
              </w:rPr>
            </w:pPr>
            <w:r w:rsidRPr="00BD56B1">
              <w:rPr>
                <w:rFonts w:asciiTheme="minorHAnsi" w:hAnsiTheme="minorHAnsi"/>
                <w:bCs/>
                <w:highlight w:val="lightGray"/>
                <w:lang w:val="en-US"/>
              </w:rPr>
              <w:t>Global</w:t>
            </w:r>
          </w:p>
        </w:tc>
        <w:tc>
          <w:tcPr>
            <w:tcW w:w="1773" w:type="dxa"/>
            <w:vAlign w:val="center"/>
          </w:tcPr>
          <w:sdt>
            <w:sdtPr>
              <w:rPr>
                <w:rFonts w:ascii="Aptos" w:hAnsi="Aptos"/>
                <w:bCs/>
                <w:color w:val="000000"/>
                <w:highlight w:val="lightGray"/>
              </w:rPr>
              <w:alias w:val="chkbox_georegion_opt_regional"/>
              <w:tag w:val="chkbox_georegion_opt_regional"/>
              <w:id w:val="-156075136"/>
              <w14:checkbox>
                <w14:checked w14:val="0"/>
                <w14:checkedState w14:val="2612" w14:font="MS Gothic"/>
                <w14:uncheckedState w14:val="2610" w14:font="MS Gothic"/>
              </w14:checkbox>
            </w:sdtPr>
            <w:sdtContent>
              <w:p w14:paraId="6B735A0D" w14:textId="77777777" w:rsidR="000F5061" w:rsidRPr="00BD56B1" w:rsidRDefault="000F5061" w:rsidP="000F5061">
                <w:pPr>
                  <w:jc w:val="center"/>
                  <w:rPr>
                    <w:rFonts w:asciiTheme="minorHAnsi" w:hAnsiTheme="minorHAnsi"/>
                    <w:bCs/>
                    <w:highlight w:val="lightGray"/>
                    <w:lang w:val="en-US"/>
                  </w:rPr>
                </w:pPr>
                <w:r w:rsidRPr="00BD56B1">
                  <w:rPr>
                    <w:rFonts w:ascii="Aptos" w:eastAsia="MS Gothic" w:hAnsi="Aptos" w:hint="eastAsia"/>
                    <w:bCs/>
                    <w:color w:val="000000"/>
                    <w:sz w:val="24"/>
                    <w:highlight w:val="lightGray"/>
                    <w:lang w:val="en-US"/>
                  </w:rPr>
                  <w:t>☐</w:t>
                </w:r>
              </w:p>
            </w:sdtContent>
          </w:sdt>
          <w:p w14:paraId="43528B3A" w14:textId="77777777" w:rsidR="000F5061" w:rsidRPr="00BD56B1" w:rsidRDefault="000F5061" w:rsidP="000F5061">
            <w:pPr>
              <w:jc w:val="center"/>
              <w:rPr>
                <w:rFonts w:asciiTheme="minorHAnsi" w:hAnsiTheme="minorHAnsi"/>
                <w:bCs/>
                <w:highlight w:val="lightGray"/>
                <w:lang w:val="en-US"/>
              </w:rPr>
            </w:pPr>
            <w:r w:rsidRPr="00BD56B1">
              <w:rPr>
                <w:rFonts w:asciiTheme="minorHAnsi" w:hAnsiTheme="minorHAnsi"/>
                <w:bCs/>
                <w:highlight w:val="lightGray"/>
                <w:lang w:val="en-US"/>
              </w:rPr>
              <w:t>Regional</w:t>
            </w:r>
          </w:p>
        </w:tc>
        <w:tc>
          <w:tcPr>
            <w:tcW w:w="1713" w:type="dxa"/>
            <w:vAlign w:val="center"/>
          </w:tcPr>
          <w:sdt>
            <w:sdtPr>
              <w:rPr>
                <w:rFonts w:ascii="Aptos" w:hAnsi="Aptos"/>
                <w:bCs/>
                <w:color w:val="000000"/>
                <w:highlight w:val="lightGray"/>
              </w:rPr>
              <w:alias w:val="chkbox_georegion_opt_subregional"/>
              <w:tag w:val="chkbox_georegion_opt_subregional"/>
              <w:id w:val="-1626068850"/>
              <w14:checkbox>
                <w14:checked w14:val="0"/>
                <w14:checkedState w14:val="2612" w14:font="MS Gothic"/>
                <w14:uncheckedState w14:val="2610" w14:font="MS Gothic"/>
              </w14:checkbox>
            </w:sdtPr>
            <w:sdtContent>
              <w:p w14:paraId="50B3F621" w14:textId="77777777" w:rsidR="000F5061" w:rsidRPr="00BD56B1" w:rsidRDefault="00376469" w:rsidP="000F5061">
                <w:pPr>
                  <w:jc w:val="center"/>
                  <w:rPr>
                    <w:rFonts w:asciiTheme="minorHAnsi" w:hAnsiTheme="minorHAnsi"/>
                    <w:bCs/>
                    <w:highlight w:val="lightGray"/>
                    <w:lang w:val="en-US"/>
                  </w:rPr>
                </w:pPr>
                <w:r w:rsidRPr="00BD56B1">
                  <w:rPr>
                    <w:rFonts w:ascii="Aptos" w:eastAsia="MS Gothic" w:hAnsi="Aptos" w:hint="eastAsia"/>
                    <w:bCs/>
                    <w:color w:val="000000"/>
                    <w:sz w:val="24"/>
                    <w:highlight w:val="lightGray"/>
                    <w:lang w:val="en-US"/>
                  </w:rPr>
                  <w:t>☐</w:t>
                </w:r>
              </w:p>
            </w:sdtContent>
          </w:sdt>
          <w:p w14:paraId="22F62376" w14:textId="77777777" w:rsidR="000F5061" w:rsidRPr="00BD56B1" w:rsidRDefault="000F5061" w:rsidP="000F5061">
            <w:pPr>
              <w:jc w:val="center"/>
              <w:rPr>
                <w:rFonts w:asciiTheme="minorHAnsi" w:hAnsiTheme="minorHAnsi"/>
                <w:bCs/>
                <w:highlight w:val="lightGray"/>
                <w:lang w:val="en-US"/>
              </w:rPr>
            </w:pPr>
            <w:r w:rsidRPr="00BD56B1">
              <w:rPr>
                <w:rFonts w:asciiTheme="minorHAnsi" w:hAnsiTheme="minorHAnsi"/>
                <w:bCs/>
                <w:highlight w:val="lightGray"/>
                <w:lang w:val="en-US"/>
              </w:rPr>
              <w:t>Sub regional</w:t>
            </w:r>
          </w:p>
        </w:tc>
        <w:tc>
          <w:tcPr>
            <w:tcW w:w="1760" w:type="dxa"/>
            <w:vAlign w:val="center"/>
          </w:tcPr>
          <w:sdt>
            <w:sdtPr>
              <w:rPr>
                <w:rFonts w:ascii="Aptos" w:hAnsi="Aptos"/>
                <w:bCs/>
                <w:color w:val="000000"/>
                <w:highlight w:val="lightGray"/>
              </w:rPr>
              <w:alias w:val="chkbox_georegion_opt_national"/>
              <w:tag w:val="chkbox_georegion_opt_national"/>
              <w:id w:val="-722603510"/>
              <w14:checkbox>
                <w14:checked w14:val="0"/>
                <w14:checkedState w14:val="2612" w14:font="MS Gothic"/>
                <w14:uncheckedState w14:val="2610" w14:font="MS Gothic"/>
              </w14:checkbox>
            </w:sdtPr>
            <w:sdtContent>
              <w:p w14:paraId="57BB26AE" w14:textId="77777777" w:rsidR="000F5061" w:rsidRPr="00BD56B1" w:rsidRDefault="00376469" w:rsidP="000F5061">
                <w:pPr>
                  <w:jc w:val="center"/>
                  <w:rPr>
                    <w:rFonts w:asciiTheme="minorHAnsi" w:hAnsiTheme="minorHAnsi"/>
                    <w:bCs/>
                    <w:highlight w:val="lightGray"/>
                    <w:lang w:val="en-US"/>
                  </w:rPr>
                </w:pPr>
                <w:r w:rsidRPr="00BD56B1">
                  <w:rPr>
                    <w:rFonts w:ascii="Aptos" w:eastAsia="MS Gothic" w:hAnsi="Aptos" w:hint="eastAsia"/>
                    <w:bCs/>
                    <w:color w:val="000000"/>
                    <w:sz w:val="24"/>
                    <w:highlight w:val="lightGray"/>
                    <w:lang w:val="en-US"/>
                  </w:rPr>
                  <w:t>☐</w:t>
                </w:r>
              </w:p>
            </w:sdtContent>
          </w:sdt>
          <w:p w14:paraId="41C7BF9F" w14:textId="77777777" w:rsidR="000F5061" w:rsidRPr="00BD56B1" w:rsidRDefault="000F5061" w:rsidP="000F5061">
            <w:pPr>
              <w:jc w:val="center"/>
              <w:rPr>
                <w:rFonts w:asciiTheme="minorHAnsi" w:hAnsiTheme="minorHAnsi"/>
                <w:bCs/>
                <w:highlight w:val="lightGray"/>
                <w:lang w:val="en-US"/>
              </w:rPr>
            </w:pPr>
            <w:r w:rsidRPr="00BD56B1">
              <w:rPr>
                <w:rFonts w:asciiTheme="minorHAnsi" w:hAnsiTheme="minorHAnsi"/>
                <w:bCs/>
                <w:highlight w:val="lightGray"/>
                <w:lang w:val="en-US"/>
              </w:rPr>
              <w:t>National</w:t>
            </w:r>
          </w:p>
        </w:tc>
      </w:tr>
      <w:tr w:rsidR="00B2092E" w:rsidRPr="00B0092D" w14:paraId="651990D1" w14:textId="77777777" w:rsidTr="00BA663A">
        <w:tc>
          <w:tcPr>
            <w:tcW w:w="9016" w:type="dxa"/>
            <w:gridSpan w:val="6"/>
            <w:tcBorders>
              <w:bottom w:val="single" w:sz="4" w:space="0" w:color="auto"/>
            </w:tcBorders>
            <w:shd w:val="clear" w:color="auto" w:fill="C1E4F5" w:themeFill="accent1" w:themeFillTint="33"/>
          </w:tcPr>
          <w:p w14:paraId="07393E6A" w14:textId="77777777" w:rsidR="00C76E73" w:rsidRPr="00B0092D" w:rsidRDefault="00C76E73" w:rsidP="00C76E73">
            <w:pPr>
              <w:rPr>
                <w:rFonts w:asciiTheme="minorHAnsi" w:hAnsiTheme="minorHAnsi"/>
                <w:b/>
                <w:lang w:val="en-US"/>
              </w:rPr>
            </w:pPr>
            <w:r w:rsidRPr="00B0092D">
              <w:rPr>
                <w:rFonts w:asciiTheme="minorHAnsi" w:hAnsiTheme="minorHAnsi"/>
                <w:b/>
                <w:lang w:val="en-US"/>
              </w:rPr>
              <w:t>Countries</w:t>
            </w:r>
          </w:p>
          <w:p w14:paraId="3A1C2739" w14:textId="77777777" w:rsidR="00B2092E" w:rsidRPr="00BA663A" w:rsidRDefault="00C76E73" w:rsidP="00C76E73">
            <w:pPr>
              <w:rPr>
                <w:rFonts w:asciiTheme="minorHAnsi" w:hAnsiTheme="minorHAnsi"/>
                <w:bCs/>
                <w:i/>
                <w:iCs/>
              </w:rPr>
            </w:pPr>
            <w:r w:rsidRPr="00BA663A">
              <w:rPr>
                <w:rFonts w:asciiTheme="minorHAnsi" w:hAnsiTheme="minorHAnsi"/>
                <w:bCs/>
                <w:i/>
                <w:iCs/>
                <w:color w:val="156082" w:themeColor="accent1"/>
                <w:lang w:val="en-US"/>
              </w:rPr>
              <w:t xml:space="preserve">&lt;&lt;Instructions&gt;&gt; </w:t>
            </w:r>
            <w:r w:rsidR="008819C7" w:rsidRPr="00BA663A">
              <w:rPr>
                <w:rFonts w:asciiTheme="minorHAnsi" w:hAnsiTheme="minorHAnsi"/>
                <w:bCs/>
                <w:i/>
                <w:iCs/>
                <w:color w:val="156082" w:themeColor="accent1"/>
                <w:lang w:val="en-US"/>
              </w:rPr>
              <w:br/>
            </w:r>
            <w:r w:rsidRPr="00BA663A">
              <w:rPr>
                <w:rFonts w:asciiTheme="minorHAnsi" w:hAnsiTheme="minorHAnsi"/>
                <w:bCs/>
                <w:i/>
                <w:iCs/>
                <w:color w:val="156082" w:themeColor="accent1"/>
                <w:lang w:val="en-US"/>
              </w:rPr>
              <w:t xml:space="preserve">Please select </w:t>
            </w:r>
            <w:r w:rsidR="00BA663A">
              <w:rPr>
                <w:rFonts w:asciiTheme="minorHAnsi" w:hAnsiTheme="minorHAnsi"/>
                <w:bCs/>
                <w:i/>
                <w:iCs/>
                <w:color w:val="156082" w:themeColor="accent1"/>
                <w:lang w:val="en-US"/>
              </w:rPr>
              <w:t xml:space="preserve">from dropdowns below, </w:t>
            </w:r>
            <w:r w:rsidRPr="00BA663A">
              <w:rPr>
                <w:rFonts w:asciiTheme="minorHAnsi" w:hAnsiTheme="minorHAnsi"/>
                <w:bCs/>
                <w:i/>
                <w:iCs/>
                <w:color w:val="156082" w:themeColor="accent1"/>
                <w:lang w:val="en-US"/>
              </w:rPr>
              <w:t xml:space="preserve">countries which have been specifically targeted for support.  </w:t>
            </w:r>
            <w:hyperlink r:id="rId12" w:history="1">
              <w:r w:rsidRPr="00BA663A">
                <w:rPr>
                  <w:rStyle w:val="Hyperlink"/>
                  <w:rFonts w:asciiTheme="minorHAnsi" w:hAnsiTheme="minorHAnsi"/>
                  <w:bCs/>
                  <w:i/>
                  <w:iCs/>
                  <w:lang w:val="en-US"/>
                </w:rPr>
                <w:t>See reporting standards</w:t>
              </w:r>
            </w:hyperlink>
            <w:r w:rsidRPr="00BA663A">
              <w:rPr>
                <w:rFonts w:asciiTheme="minorHAnsi" w:hAnsiTheme="minorHAnsi"/>
                <w:bCs/>
                <w:i/>
                <w:iCs/>
                <w:color w:val="156082" w:themeColor="accent1"/>
                <w:lang w:val="en-US"/>
              </w:rPr>
              <w:t xml:space="preserve"> [Under Geographic coverage 2]</w:t>
            </w:r>
          </w:p>
        </w:tc>
      </w:tr>
      <w:sdt>
        <w:sdtPr>
          <w:rPr>
            <w:rFonts w:ascii="Aptos" w:hAnsi="Aptos"/>
            <w:color w:val="000000"/>
            <w:sz w:val="24"/>
            <w:szCs w:val="24"/>
            <w:lang w:val="en-US"/>
          </w:rPr>
          <w:id w:val="2085102998"/>
          <w15:repeatingSection/>
        </w:sdtPr>
        <w:sdtContent>
          <w:sdt>
            <w:sdtPr>
              <w:rPr>
                <w:rFonts w:ascii="Aptos" w:hAnsi="Aptos"/>
                <w:color w:val="000000"/>
                <w:sz w:val="24"/>
                <w:szCs w:val="24"/>
                <w:lang w:val="en-US"/>
              </w:rPr>
              <w:id w:val="-1718812902"/>
              <w:placeholder>
                <w:docPart w:val="ED62D28DC0D44AA697FF752FA78DC265"/>
              </w:placeholder>
              <w15:repeatingSectionItem/>
            </w:sdtPr>
            <w:sdtContent>
              <w:tr w:rsidR="00C76E73" w:rsidRPr="00BA663A" w14:paraId="6047BCC8" w14:textId="77777777" w:rsidTr="00BA663A">
                <w:sdt>
                  <w:sdtPr>
                    <w:rPr>
                      <w:rFonts w:ascii="Aptos" w:hAnsi="Aptos"/>
                      <w:color w:val="000000"/>
                      <w:sz w:val="24"/>
                      <w:szCs w:val="24"/>
                      <w:lang w:val="en-US"/>
                    </w:rPr>
                    <w:alias w:val="countrydd"/>
                    <w:tag w:val="countrydd"/>
                    <w:id w:val="-1568495882"/>
                    <w:placeholder>
                      <w:docPart w:val="48C489D7987E433AB3FBED526B082AA2"/>
                    </w:placeholder>
                    <w:dropDownList>
                      <w:listItem w:displayText="Select country" w:value="Select countr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sz w:val="22"/>
                      <w:szCs w:val="22"/>
                      <w:highlight w:val="lightGray"/>
                      <w:lang w:val="en-GB"/>
                    </w:rPr>
                  </w:sdtEndPr>
                  <w:sdtContent>
                    <w:tc>
                      <w:tcPr>
                        <w:tcW w:w="3685" w:type="dxa"/>
                        <w:gridSpan w:val="2"/>
                        <w:shd w:val="clear" w:color="000000" w:fill="auto"/>
                      </w:tcPr>
                      <w:p w14:paraId="20D59D56" w14:textId="77777777" w:rsidR="00C76E73" w:rsidRPr="00BA663A" w:rsidRDefault="00BA663A" w:rsidP="00C76E73">
                        <w:pPr>
                          <w:rPr>
                            <w:rFonts w:ascii="Aptos" w:hAnsi="Aptos"/>
                            <w:color w:val="000000"/>
                            <w:sz w:val="24"/>
                          </w:rPr>
                        </w:pPr>
                        <w:r w:rsidRPr="00D6231F">
                          <w:rPr>
                            <w:rFonts w:ascii="Aptos" w:hAnsi="Aptos"/>
                            <w:color w:val="000000"/>
                            <w:sz w:val="24"/>
                            <w:highlight w:val="lightGray"/>
                          </w:rPr>
                          <w:t>Select country</w:t>
                        </w:r>
                      </w:p>
                    </w:tc>
                  </w:sdtContent>
                </w:sdt>
                <w:tc>
                  <w:tcPr>
                    <w:tcW w:w="5331" w:type="dxa"/>
                    <w:gridSpan w:val="4"/>
                    <w:shd w:val="clear" w:color="auto" w:fill="C1E4F5" w:themeFill="accent1" w:themeFillTint="33"/>
                  </w:tcPr>
                  <w:p w14:paraId="3E01A5F0" w14:textId="77777777" w:rsidR="00C76E73" w:rsidRPr="00BA663A" w:rsidRDefault="00BA663A" w:rsidP="00C76E73">
                    <w:pPr>
                      <w:rPr>
                        <w:rFonts w:ascii="Aptos" w:hAnsi="Aptos"/>
                        <w:color w:val="000000"/>
                        <w:sz w:val="24"/>
                      </w:rPr>
                    </w:pPr>
                    <w:r w:rsidRPr="00BA663A">
                      <w:rPr>
                        <w:rFonts w:asciiTheme="minorHAnsi" w:hAnsiTheme="minorHAnsi"/>
                        <w:bCs/>
                        <w:i/>
                        <w:iCs/>
                        <w:color w:val="156082" w:themeColor="accent1"/>
                        <w:lang w:val="en-US"/>
                      </w:rPr>
                      <w:t>&lt;&lt;Instructions&gt;&gt; To add another country, c</w:t>
                    </w:r>
                    <w:r w:rsidR="006527B7" w:rsidRPr="00BA663A">
                      <w:rPr>
                        <w:rFonts w:asciiTheme="minorHAnsi" w:hAnsiTheme="minorHAnsi"/>
                        <w:bCs/>
                        <w:i/>
                        <w:iCs/>
                        <w:color w:val="156082" w:themeColor="accent1"/>
                        <w:lang w:val="en-US"/>
                      </w:rPr>
                      <w:t>lick</w:t>
                    </w:r>
                    <w:r w:rsidRPr="00BA663A">
                      <w:rPr>
                        <w:rFonts w:asciiTheme="minorHAnsi" w:hAnsiTheme="minorHAnsi"/>
                        <w:bCs/>
                        <w:i/>
                        <w:iCs/>
                        <w:color w:val="156082" w:themeColor="accent1"/>
                        <w:lang w:val="en-US"/>
                      </w:rPr>
                      <w:t xml:space="preserve"> on country dropdown and then on the</w:t>
                    </w:r>
                    <w:r w:rsidR="006527B7" w:rsidRPr="00BA663A">
                      <w:rPr>
                        <w:rFonts w:asciiTheme="minorHAnsi" w:hAnsiTheme="minorHAnsi"/>
                        <w:bCs/>
                        <w:i/>
                        <w:iCs/>
                        <w:color w:val="156082" w:themeColor="accent1"/>
                        <w:lang w:val="en-US"/>
                      </w:rPr>
                      <w:t xml:space="preserve"> [+] button on the right to add another country -&gt;</w:t>
                    </w:r>
                  </w:p>
                </w:tc>
              </w:tr>
            </w:sdtContent>
          </w:sdt>
          <w:sdt>
            <w:sdtPr>
              <w:rPr>
                <w:rFonts w:ascii="Aptos" w:hAnsi="Aptos"/>
                <w:color w:val="000000"/>
                <w:sz w:val="24"/>
                <w:szCs w:val="24"/>
                <w:lang w:val="en-US"/>
              </w:rPr>
              <w:id w:val="-1948447873"/>
              <w:placeholder>
                <w:docPart w:val="11A3367AD31443909CB99C2CBE592938"/>
              </w:placeholder>
              <w15:repeatingSectionItem/>
            </w:sdtPr>
            <w:sdtContent>
              <w:tr w:rsidR="00BA663A" w:rsidRPr="00BA663A" w14:paraId="20108F8C" w14:textId="77777777" w:rsidTr="00BA663A">
                <w:sdt>
                  <w:sdtPr>
                    <w:rPr>
                      <w:rFonts w:ascii="Aptos" w:hAnsi="Aptos"/>
                      <w:color w:val="000000"/>
                      <w:sz w:val="24"/>
                      <w:szCs w:val="24"/>
                      <w:lang w:val="en-US"/>
                    </w:rPr>
                    <w:alias w:val="countrydd"/>
                    <w:tag w:val="countrydd"/>
                    <w:id w:val="1115493251"/>
                    <w:placeholder>
                      <w:docPart w:val="975B43D70B88420298B87584E87D7C49"/>
                    </w:placeholder>
                    <w:dropDownList>
                      <w:listItem w:displayText="Select country" w:value="Select countr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sz w:val="22"/>
                      <w:szCs w:val="22"/>
                      <w:highlight w:val="lightGray"/>
                      <w:lang w:val="en-GB"/>
                    </w:rPr>
                  </w:sdtEndPr>
                  <w:sdtContent>
                    <w:tc>
                      <w:tcPr>
                        <w:tcW w:w="3685" w:type="dxa"/>
                        <w:gridSpan w:val="2"/>
                        <w:shd w:val="clear" w:color="000000" w:fill="auto"/>
                      </w:tcPr>
                      <w:p w14:paraId="3B222145" w14:textId="77777777" w:rsidR="00BA663A" w:rsidRPr="00BA663A" w:rsidRDefault="00BA663A" w:rsidP="00DA3BA4">
                        <w:pPr>
                          <w:rPr>
                            <w:rFonts w:ascii="Aptos" w:hAnsi="Aptos"/>
                            <w:color w:val="000000"/>
                            <w:sz w:val="24"/>
                          </w:rPr>
                        </w:pPr>
                        <w:r w:rsidRPr="00D6231F">
                          <w:rPr>
                            <w:rFonts w:ascii="Aptos" w:hAnsi="Aptos"/>
                            <w:color w:val="000000"/>
                            <w:sz w:val="24"/>
                            <w:highlight w:val="lightGray"/>
                          </w:rPr>
                          <w:t>Select country</w:t>
                        </w:r>
                      </w:p>
                    </w:tc>
                  </w:sdtContent>
                </w:sdt>
                <w:tc>
                  <w:tcPr>
                    <w:tcW w:w="5331" w:type="dxa"/>
                    <w:gridSpan w:val="4"/>
                    <w:shd w:val="clear" w:color="auto" w:fill="C1E4F5" w:themeFill="accent1" w:themeFillTint="33"/>
                  </w:tcPr>
                  <w:p w14:paraId="27631B06" w14:textId="77777777" w:rsidR="00BA663A" w:rsidRPr="00BA663A" w:rsidRDefault="00BA663A" w:rsidP="00C76E73">
                    <w:pPr>
                      <w:rPr>
                        <w:rFonts w:ascii="Aptos" w:hAnsi="Aptos"/>
                        <w:color w:val="000000"/>
                        <w:sz w:val="24"/>
                      </w:rPr>
                    </w:pPr>
                    <w:r w:rsidRPr="00BA663A">
                      <w:rPr>
                        <w:rFonts w:asciiTheme="minorHAnsi" w:hAnsiTheme="minorHAnsi"/>
                        <w:bCs/>
                        <w:i/>
                        <w:iCs/>
                        <w:color w:val="156082" w:themeColor="accent1"/>
                        <w:lang w:val="en-US"/>
                      </w:rPr>
                      <w:t>&lt;&lt;Instructions&gt;&gt; To add another country, click on country dropdown and then on the [+] button on the right to add another country -&gt;</w:t>
                    </w:r>
                  </w:p>
                </w:tc>
              </w:tr>
            </w:sdtContent>
          </w:sdt>
          <w:sdt>
            <w:sdtPr>
              <w:rPr>
                <w:rFonts w:ascii="Aptos" w:hAnsi="Aptos"/>
                <w:color w:val="000000"/>
                <w:sz w:val="24"/>
                <w:szCs w:val="24"/>
                <w:lang w:val="en-US"/>
              </w:rPr>
              <w:id w:val="1236900681"/>
              <w:placeholder>
                <w:docPart w:val="658F1029377B4661946FFB0CC3C7875D"/>
              </w:placeholder>
              <w15:repeatingSectionItem/>
            </w:sdtPr>
            <w:sdtContent>
              <w:tr w:rsidR="00BA663A" w:rsidRPr="00BA663A" w14:paraId="1A71201F" w14:textId="77777777" w:rsidTr="00BA663A">
                <w:sdt>
                  <w:sdtPr>
                    <w:rPr>
                      <w:rFonts w:ascii="Aptos" w:hAnsi="Aptos"/>
                      <w:color w:val="000000"/>
                      <w:sz w:val="24"/>
                      <w:szCs w:val="24"/>
                      <w:lang w:val="en-US"/>
                    </w:rPr>
                    <w:alias w:val="countrydd"/>
                    <w:tag w:val="countrydd"/>
                    <w:id w:val="-1566793835"/>
                    <w:placeholder>
                      <w:docPart w:val="A5D66431B94F4828BAFED94A3216500F"/>
                    </w:placeholder>
                    <w:dropDownList>
                      <w:listItem w:displayText="Select country" w:value="Select country"/>
                      <w:listItem w:displayText="Afghanistan" w:value="Afghanistan"/>
                      <w:listItem w:displayText="Albania" w:value="Albania"/>
                      <w:listItem w:displayText="Algeria" w:value="Algeria"/>
                      <w:listItem w:displayText="Andorra" w:value="Andorra"/>
                      <w:listItem w:displayText="Angola" w:value="Angola"/>
                      <w:listItem w:displayText="Antigua and Barbuda" w:value="Antigua and Barbuda"/>
                      <w:listItem w:displayText="Argentina" w:value="Argentina"/>
                      <w:listItem w:displayText="Armenia" w:value="Armenia"/>
                      <w:listItem w:displayText="Australia" w:value="Australia"/>
                      <w:listItem w:displayText="Austria" w:value="Austria"/>
                      <w:listItem w:displayText="Azerbaijan" w:value="Azerbaijan"/>
                      <w:listItem w:displayText="Bahamas" w:value="Bahamas"/>
                      <w:listItem w:displayText="Bahrain" w:value="Bahrain"/>
                      <w:listItem w:displayText="Bangladesh" w:value="Bangladesh"/>
                      <w:listItem w:displayText="Barbados" w:value="Barbados"/>
                      <w:listItem w:displayText="Belarus" w:value="Belarus"/>
                      <w:listItem w:displayText="Belgium" w:value="Belgium"/>
                      <w:listItem w:displayText="Belize" w:value="Belize"/>
                      <w:listItem w:displayText="Benin" w:value="Benin"/>
                      <w:listItem w:displayText="Bhutan" w:value="Bhutan"/>
                      <w:listItem w:displayText="Bolivia (Plurinational State of)" w:value="Bolivia (Plurinational State of)"/>
                      <w:listItem w:displayText="Bosnia and Herzegovina" w:value="Bosnia and Herzegovina"/>
                      <w:listItem w:displayText="Botswana" w:value="Botswana"/>
                      <w:listItem w:displayText="Brazil" w:value="Brazil"/>
                      <w:listItem w:displayText="Brunei Darussalam" w:value="Brunei Darussalam"/>
                      <w:listItem w:displayText="Bulgaria" w:value="Bulgaria"/>
                      <w:listItem w:displayText="Burkina Faso" w:value="Burkina Faso"/>
                      <w:listItem w:displayText="Burundi" w:value="Burundi"/>
                      <w:listItem w:displayText="Cabo Verde" w:value="Cabo Verde"/>
                      <w:listItem w:displayText="Cambodia" w:value="Cambodia"/>
                      <w:listItem w:displayText="Cameroon" w:value="Cameroon"/>
                      <w:listItem w:displayText="Canada" w:value="Canada"/>
                      <w:listItem w:displayText="Central African Republic" w:value="Central African Republic"/>
                      <w:listItem w:displayText="Chad" w:value="Chad"/>
                      <w:listItem w:displayText="Chile" w:value="Chile"/>
                      <w:listItem w:displayText="China" w:value="China"/>
                      <w:listItem w:displayText="Colombia" w:value="Colombia"/>
                      <w:listItem w:displayText="Comoros" w:value="Comoros"/>
                      <w:listItem w:displayText="Congo" w:value="Congo"/>
                      <w:listItem w:displayText="Costa Rica" w:value="Costa Rica"/>
                      <w:listItem w:displayText="Côte d'Ivoire" w:value="Côte d'Ivoire"/>
                      <w:listItem w:displayText="Croatia" w:value="Croatia"/>
                      <w:listItem w:displayText="Cuba" w:value="Cuba"/>
                      <w:listItem w:displayText="Cyprus" w:value="Cyprus"/>
                      <w:listItem w:displayText="Czechia" w:value="Czechia"/>
                      <w:listItem w:displayText="Democratic People's Republic of Korea" w:value="Democratic People's Republic of Korea"/>
                      <w:listItem w:displayText="Democratic Republic of the Congo" w:value="Democratic Republic of the Congo"/>
                      <w:listItem w:displayText="Denmark" w:value="Denmark"/>
                      <w:listItem w:displayText="Djibouti" w:value="Djibouti"/>
                      <w:listItem w:displayText="Dominica" w:value="Dominica"/>
                      <w:listItem w:displayText="Dominican Republic" w:value="Dominican Republic"/>
                      <w:listItem w:displayText="Ecuador" w:value="Ecuador"/>
                      <w:listItem w:displayText="Egypt" w:value="Egypt"/>
                      <w:listItem w:displayText="El Salvador" w:value="El Salvador"/>
                      <w:listItem w:displayText="Equatorial Guinea" w:value="Equatorial Guinea"/>
                      <w:listItem w:displayText="Eritrea" w:value="Eritrea"/>
                      <w:listItem w:displayText="Estonia" w:value="Estonia"/>
                      <w:listItem w:displayText="Eswatini" w:value="Eswatini"/>
                      <w:listItem w:displayText="Ethiopia" w:value="Ethiopia"/>
                      <w:listItem w:displayText="Fiji" w:value="Fiji"/>
                      <w:listItem w:displayText="Finland" w:value="Finland"/>
                      <w:listItem w:displayText="France" w:value="France"/>
                      <w:listItem w:displayText="Gabon" w:value="Gabon"/>
                      <w:listItem w:displayText="Gambia" w:value="Gambia"/>
                      <w:listItem w:displayText="Georgia" w:value="Georgia"/>
                      <w:listItem w:displayText="Germany" w:value="Germany"/>
                      <w:listItem w:displayText="Ghana" w:value="Ghana"/>
                      <w:listItem w:displayText="Greece" w:value="Greece"/>
                      <w:listItem w:displayText="Grenada" w:value="Grenada"/>
                      <w:listItem w:displayText="Guatemala" w:value="Guatemala"/>
                      <w:listItem w:displayText="Guinea" w:value="Guinea"/>
                      <w:listItem w:displayText="Guinea-Bissau" w:value="Guinea-Bissau"/>
                      <w:listItem w:displayText="Guyana" w:value="Guyana"/>
                      <w:listItem w:displayText="Haiti" w:value="Haiti"/>
                      <w:listItem w:displayText="Honduras" w:value="Honduras"/>
                      <w:listItem w:displayText="Hungary" w:value="Hungary"/>
                      <w:listItem w:displayText="Iceland" w:value="Iceland"/>
                      <w:listItem w:displayText="India" w:value="India"/>
                      <w:listItem w:displayText="Indonesia" w:value="Indonesia"/>
                      <w:listItem w:displayText="Iran (Islamic Republic of)" w:value="Iran (Islamic Republic of)"/>
                      <w:listItem w:displayText="Iraq" w:value="Iraq"/>
                      <w:listItem w:displayText="Ireland" w:value="Ireland"/>
                      <w:listItem w:displayText="Israel" w:value="Israel"/>
                      <w:listItem w:displayText="Italy" w:value="Italy"/>
                      <w:listItem w:displayText="Jamaica" w:value="Jamaica"/>
                      <w:listItem w:displayText="Japan" w:value="Japan"/>
                      <w:listItem w:displayText="Jordan" w:value="Jordan"/>
                      <w:listItem w:displayText="Kazakhstan" w:value="Kazakhstan"/>
                      <w:listItem w:displayText="Kenya" w:value="Kenya"/>
                      <w:listItem w:displayText="Kiribati" w:value="Kiribati"/>
                      <w:listItem w:displayText="Kuwait" w:value="Kuwait"/>
                      <w:listItem w:displayText="Kyrgyzstan" w:value="Kyrgyzstan"/>
                      <w:listItem w:displayText="Lao People's Democratic Republic" w:value="Lao People's Democratic Republic"/>
                      <w:listItem w:displayText="Latvia" w:value="Latvia"/>
                      <w:listItem w:displayText="Lebanon" w:value="Lebanon"/>
                      <w:listItem w:displayText="Lesotho" w:value="Lesotho"/>
                      <w:listItem w:displayText="Liberia" w:value="Liberia"/>
                      <w:listItem w:displayText="Libya" w:value="Libya"/>
                      <w:listItem w:displayText="Liechtenstein" w:value="Liechtenstein"/>
                      <w:listItem w:displayText="Lithuania" w:value="Lithuania"/>
                      <w:listItem w:displayText="Luxembourg" w:value="Luxembourg"/>
                      <w:listItem w:displayText="Madagascar" w:value="Madagascar"/>
                      <w:listItem w:displayText="Malawi" w:value="Malawi"/>
                      <w:listItem w:displayText="Malaysia" w:value="Malaysia"/>
                      <w:listItem w:displayText="Maldives" w:value="Maldives"/>
                      <w:listItem w:displayText="Mali" w:value="Mali"/>
                      <w:listItem w:displayText="Malta" w:value="Malta"/>
                      <w:listItem w:displayText="Marshall Islands" w:value="Marshall Islands"/>
                      <w:listItem w:displayText="Mauritania" w:value="Mauritania"/>
                      <w:listItem w:displayText="Mauritius" w:value="Mauritius"/>
                      <w:listItem w:displayText="Mexico" w:value="Mexico"/>
                      <w:listItem w:displayText="Micronesia (Federated States of)" w:value="Micronesia (Federated States of)"/>
                      <w:listItem w:displayText="Monaco" w:value="Monaco"/>
                      <w:listItem w:displayText="Mongolia" w:value="Mongolia"/>
                      <w:listItem w:displayText="Montenegro" w:value="Montenegro"/>
                      <w:listItem w:displayText="Morocco" w:value="Morocco"/>
                      <w:listItem w:displayText="Mozambique" w:value="Mozambique"/>
                      <w:listItem w:displayText="Myanmar" w:value="Myanmar"/>
                      <w:listItem w:displayText="Namibia" w:value="Namibia"/>
                      <w:listItem w:displayText="Nauru" w:value="Nauru"/>
                      <w:listItem w:displayText="Nepal" w:value="Nepal"/>
                      <w:listItem w:displayText="Netherlands" w:value="Netherlands"/>
                      <w:listItem w:displayText="New Zealand" w:value="New Zealand"/>
                      <w:listItem w:displayText="Nicaragua" w:value="Nicaragua"/>
                      <w:listItem w:displayText="Niger" w:value="Niger"/>
                      <w:listItem w:displayText="Nigeria" w:value="Nigeria"/>
                      <w:listItem w:displayText="North Macedonia" w:value="North Macedonia"/>
                      <w:listItem w:displayText="Norway" w:value="Norway"/>
                      <w:listItem w:displayText="Oman" w:value="Oman"/>
                      <w:listItem w:displayText="Pakistan" w:value="Pakistan"/>
                      <w:listItem w:displayText="Palau" w:value="Palau"/>
                      <w:listItem w:displayText="Panama" w:value="Panama"/>
                      <w:listItem w:displayText="Papua New Guinea" w:value="Papua New Guinea"/>
                      <w:listItem w:displayText="Paraguay" w:value="Paraguay"/>
                      <w:listItem w:displayText="Peru" w:value="Peru"/>
                      <w:listItem w:displayText="Philippines" w:value="Philippines"/>
                      <w:listItem w:displayText="Poland" w:value="Poland"/>
                      <w:listItem w:displayText="Portugal" w:value="Portugal"/>
                      <w:listItem w:displayText="Qatar" w:value="Qatar"/>
                      <w:listItem w:displayText="Republic of Korea" w:value="Republic of Korea"/>
                      <w:listItem w:displayText="Republic of Moldova" w:value="Republic of Moldova"/>
                      <w:listItem w:displayText="Romania" w:value="Romania"/>
                      <w:listItem w:displayText="Russian Federation" w:value="Russian Federation"/>
                      <w:listItem w:displayText="Rwanda" w:value="Rwanda"/>
                      <w:listItem w:displayText="Saint Kitts and Nevis" w:value="Saint Kitts and Nevis"/>
                      <w:listItem w:displayText="Saint Lucia" w:value="Saint Lucia"/>
                      <w:listItem w:displayText="Saint Vincent and the Grenadines" w:value="Saint Vincent and the Grenadines"/>
                      <w:listItem w:displayText="Samoa" w:value="Samoa"/>
                      <w:listItem w:displayText="San Marino" w:value="San Marino"/>
                      <w:listItem w:displayText="Sao Tome and Principe" w:value="Sao Tome and Principe"/>
                      <w:listItem w:displayText="Saudi Arabia" w:value="Saudi Arabia"/>
                      <w:listItem w:displayText="Senegal" w:value="Senegal"/>
                      <w:listItem w:displayText="Serbia" w:value="Serbia"/>
                      <w:listItem w:displayText="Seychelles" w:value="Seychelles"/>
                      <w:listItem w:displayText="Sierra Leone" w:value="Sierra Leone"/>
                      <w:listItem w:displayText="Singapore" w:value="Singapore"/>
                      <w:listItem w:displayText="Slovakia" w:value="Slovakia"/>
                      <w:listItem w:displayText="Slovenia" w:value="Slovenia"/>
                      <w:listItem w:displayText="Solomon Islands" w:value="Solomon Islands"/>
                      <w:listItem w:displayText="Somalia" w:value="Somalia"/>
                      <w:listItem w:displayText="South Africa" w:value="South Africa"/>
                      <w:listItem w:displayText="South Sudan" w:value="South Sudan"/>
                      <w:listItem w:displayText="Spain" w:value="Spain"/>
                      <w:listItem w:displayText="Sri Lanka" w:value="Sri Lanka"/>
                      <w:listItem w:displayText="Sudan" w:value="Sudan"/>
                      <w:listItem w:displayText="Suriname" w:value="Suriname"/>
                      <w:listItem w:displayText="Sweden" w:value="Sweden"/>
                      <w:listItem w:displayText="Switzerland" w:value="Switzerland"/>
                      <w:listItem w:displayText="Syrian Arab Republic" w:value="Syrian Arab Republic"/>
                      <w:listItem w:displayText="Tajikistan" w:value="Tajikistan"/>
                      <w:listItem w:displayText="Thailand" w:value="Thailand"/>
                      <w:listItem w:displayText="Timor-Leste" w:value="Timor-Leste"/>
                      <w:listItem w:displayText="Togo" w:value="Togo"/>
                      <w:listItem w:displayText="Tonga" w:value="Tonga"/>
                      <w:listItem w:displayText="Trinidad and Tobago" w:value="Trinidad and Tobago"/>
                      <w:listItem w:displayText="Tunisia" w:value="Tunisia"/>
                      <w:listItem w:displayText="Türkiye" w:value="Türkiye"/>
                      <w:listItem w:displayText="Turkmenistan" w:value="Turkmenistan"/>
                      <w:listItem w:displayText="Tuvalu" w:value="Tuvalu"/>
                      <w:listItem w:displayText="Uganda" w:value="Uganda"/>
                      <w:listItem w:displayText="Ukraine" w:value="Ukraine"/>
                      <w:listItem w:displayText="United Arab Emirates" w:value="United Arab Emirates"/>
                      <w:listItem w:displayText="United Kingdom of Great Britain and Northern Ireland" w:value="United Kingdom of Great Britain and Northern Ireland"/>
                      <w:listItem w:displayText="United Republic of Tanzania" w:value="United Republic of Tanzania"/>
                      <w:listItem w:displayText="United States of America" w:value="United States of America"/>
                      <w:listItem w:displayText="Uruguay" w:value="Uruguay"/>
                      <w:listItem w:displayText="Uzbekistan" w:value="Uzbekistan"/>
                      <w:listItem w:displayText="Vanuatu" w:value="Vanuatu"/>
                      <w:listItem w:displayText="Venezuela (Bolivarian Republic of)" w:value="Venezuela (Bolivarian Republic of)"/>
                      <w:listItem w:displayText="Viet Nam" w:value="Viet Nam"/>
                      <w:listItem w:displayText="Yemen" w:value="Yemen"/>
                      <w:listItem w:displayText="Zambia" w:value="Zambia"/>
                      <w:listItem w:displayText="Zimbabwe" w:value="Zimbabwe"/>
                    </w:dropDownList>
                  </w:sdtPr>
                  <w:sdtEndPr>
                    <w:rPr>
                      <w:sz w:val="22"/>
                      <w:szCs w:val="22"/>
                      <w:highlight w:val="lightGray"/>
                      <w:lang w:val="en-GB"/>
                    </w:rPr>
                  </w:sdtEndPr>
                  <w:sdtContent>
                    <w:tc>
                      <w:tcPr>
                        <w:tcW w:w="3685" w:type="dxa"/>
                        <w:gridSpan w:val="2"/>
                        <w:shd w:val="clear" w:color="000000" w:fill="auto"/>
                      </w:tcPr>
                      <w:p w14:paraId="365FA395" w14:textId="77777777" w:rsidR="00BA663A" w:rsidRPr="00BA663A" w:rsidRDefault="00BA663A" w:rsidP="00DA3BA4">
                        <w:pPr>
                          <w:rPr>
                            <w:rFonts w:ascii="Aptos" w:hAnsi="Aptos"/>
                            <w:color w:val="000000"/>
                            <w:sz w:val="24"/>
                          </w:rPr>
                        </w:pPr>
                        <w:r w:rsidRPr="00D6231F">
                          <w:rPr>
                            <w:rFonts w:ascii="Aptos" w:hAnsi="Aptos"/>
                            <w:color w:val="000000"/>
                            <w:sz w:val="24"/>
                            <w:highlight w:val="lightGray"/>
                          </w:rPr>
                          <w:t>Select country</w:t>
                        </w:r>
                      </w:p>
                    </w:tc>
                  </w:sdtContent>
                </w:sdt>
                <w:tc>
                  <w:tcPr>
                    <w:tcW w:w="5331" w:type="dxa"/>
                    <w:gridSpan w:val="4"/>
                    <w:shd w:val="clear" w:color="auto" w:fill="C1E4F5" w:themeFill="accent1" w:themeFillTint="33"/>
                  </w:tcPr>
                  <w:p w14:paraId="0E136E0A" w14:textId="77777777" w:rsidR="00BA663A" w:rsidRPr="00BA663A" w:rsidRDefault="00BA663A" w:rsidP="00C76E73">
                    <w:pPr>
                      <w:rPr>
                        <w:rFonts w:ascii="Aptos" w:hAnsi="Aptos"/>
                        <w:color w:val="000000"/>
                        <w:sz w:val="24"/>
                      </w:rPr>
                    </w:pPr>
                    <w:r w:rsidRPr="00BA663A">
                      <w:rPr>
                        <w:rFonts w:asciiTheme="minorHAnsi" w:hAnsiTheme="minorHAnsi"/>
                        <w:bCs/>
                        <w:i/>
                        <w:iCs/>
                        <w:color w:val="156082" w:themeColor="accent1"/>
                        <w:lang w:val="en-US"/>
                      </w:rPr>
                      <w:t>&lt;&lt;Instructions&gt;&gt; To add another country, click on country dropdown and then on the [+] button on the right to add another country -&gt;</w:t>
                    </w:r>
                  </w:p>
                </w:tc>
              </w:tr>
            </w:sdtContent>
          </w:sdt>
        </w:sdtContent>
      </w:sdt>
    </w:tbl>
    <w:p w14:paraId="00E9F85E" w14:textId="77777777" w:rsidR="007371A4" w:rsidRPr="00B0092D" w:rsidRDefault="007371A4" w:rsidP="007371A4">
      <w:pPr>
        <w:rPr>
          <w:rFonts w:asciiTheme="minorHAnsi" w:hAnsiTheme="minorHAnsi"/>
          <w:b/>
        </w:rPr>
      </w:pPr>
    </w:p>
    <w:p w14:paraId="2AE9DCFB" w14:textId="77777777" w:rsidR="007371A4" w:rsidRPr="00B0092D" w:rsidRDefault="007371A4" w:rsidP="007371A4">
      <w:pPr>
        <w:rPr>
          <w:rFonts w:asciiTheme="minorHAnsi" w:hAnsiTheme="minorHAnsi"/>
          <w:b/>
        </w:rPr>
      </w:pPr>
    </w:p>
    <w:tbl>
      <w:tblPr>
        <w:tblStyle w:val="TableGrid"/>
        <w:tblW w:w="0" w:type="auto"/>
        <w:tblLook w:val="04A0" w:firstRow="1" w:lastRow="0" w:firstColumn="1" w:lastColumn="0" w:noHBand="0" w:noVBand="1"/>
      </w:tblPr>
      <w:tblGrid>
        <w:gridCol w:w="3235"/>
        <w:gridCol w:w="2138"/>
        <w:gridCol w:w="3195"/>
      </w:tblGrid>
      <w:tr w:rsidR="007371A4" w:rsidRPr="00B0092D" w14:paraId="3CFA2DBE" w14:textId="77777777" w:rsidTr="00D53680">
        <w:tc>
          <w:tcPr>
            <w:tcW w:w="3235" w:type="dxa"/>
            <w:shd w:val="clear" w:color="auto" w:fill="C1E4F5" w:themeFill="accent1" w:themeFillTint="33"/>
          </w:tcPr>
          <w:p w14:paraId="68CF50D0" w14:textId="77777777" w:rsidR="007371A4" w:rsidRPr="00B0092D" w:rsidRDefault="007371A4" w:rsidP="00D53680">
            <w:pPr>
              <w:rPr>
                <w:rFonts w:asciiTheme="minorHAnsi" w:hAnsiTheme="minorHAnsi"/>
                <w:b/>
                <w:lang w:val="en-US"/>
              </w:rPr>
            </w:pPr>
            <w:r w:rsidRPr="00B0092D">
              <w:rPr>
                <w:rFonts w:asciiTheme="minorHAnsi" w:hAnsiTheme="minorHAnsi"/>
                <w:b/>
                <w:lang w:val="en-US"/>
              </w:rPr>
              <w:t>Nature of demand</w:t>
            </w:r>
          </w:p>
          <w:p w14:paraId="745C39C7" w14:textId="77777777" w:rsidR="007371A4" w:rsidRPr="00B0092D" w:rsidRDefault="008819C7" w:rsidP="00D53680">
            <w:pPr>
              <w:jc w:val="both"/>
              <w:rPr>
                <w:rFonts w:asciiTheme="minorHAnsi" w:hAnsiTheme="minorHAnsi"/>
                <w:bCs/>
                <w:i/>
                <w:iCs/>
                <w:color w:val="156082" w:themeColor="accent1"/>
                <w:lang w:val="en-US"/>
              </w:rPr>
            </w:pPr>
            <w:r w:rsidRPr="008819C7">
              <w:rPr>
                <w:rFonts w:asciiTheme="minorHAnsi" w:hAnsiTheme="minorHAnsi"/>
                <w:bCs/>
                <w:i/>
                <w:iCs/>
                <w:color w:val="156082" w:themeColor="accent1"/>
                <w:lang w:val="en-US"/>
              </w:rPr>
              <w:t>&lt;&lt;Instructions&gt;&gt;</w:t>
            </w:r>
            <w:r w:rsidRPr="00B0092D">
              <w:rPr>
                <w:rFonts w:asciiTheme="minorHAnsi" w:hAnsiTheme="minorHAnsi"/>
                <w:bCs/>
                <w:color w:val="156082" w:themeColor="accent1"/>
                <w:lang w:val="en-US"/>
              </w:rPr>
              <w:t xml:space="preserve"> </w:t>
            </w:r>
            <w:r>
              <w:rPr>
                <w:rFonts w:asciiTheme="minorHAnsi" w:hAnsiTheme="minorHAnsi"/>
                <w:bCs/>
                <w:color w:val="156082" w:themeColor="accent1"/>
                <w:lang w:val="en-US"/>
              </w:rPr>
              <w:br/>
            </w:r>
            <w:r w:rsidR="007371A4" w:rsidRPr="00B0092D">
              <w:rPr>
                <w:rFonts w:asciiTheme="minorHAnsi" w:hAnsiTheme="minorHAnsi"/>
                <w:bCs/>
                <w:i/>
                <w:iCs/>
                <w:color w:val="156082" w:themeColor="accent1"/>
                <w:lang w:val="en-US"/>
              </w:rPr>
              <w:t>(Request; Voluntary National Review (VNR); UN Sustainable Development Cooperation Framework (UNDSCF); Other)</w:t>
            </w:r>
          </w:p>
          <w:p w14:paraId="11217358" w14:textId="77777777" w:rsidR="007371A4" w:rsidRPr="00B0092D" w:rsidRDefault="007371A4" w:rsidP="00D53680">
            <w:pPr>
              <w:rPr>
                <w:rFonts w:asciiTheme="minorHAnsi" w:hAnsiTheme="minorHAnsi"/>
                <w:b/>
                <w:lang w:val="en-US"/>
              </w:rPr>
            </w:pPr>
            <w:r w:rsidRPr="00B0092D">
              <w:rPr>
                <w:rFonts w:asciiTheme="minorHAnsi" w:hAnsiTheme="minorHAnsi"/>
                <w:b/>
                <w:lang w:val="en-US"/>
              </w:rPr>
              <w:t xml:space="preserve"> </w:t>
            </w:r>
          </w:p>
        </w:tc>
        <w:sdt>
          <w:sdtPr>
            <w:rPr>
              <w:rFonts w:asciiTheme="minorHAnsi" w:hAnsiTheme="minorHAnsi"/>
              <w:bCs/>
              <w:i/>
              <w:iCs/>
            </w:rPr>
            <w:alias w:val="Nature"/>
            <w:tag w:val="Nature"/>
            <w:id w:val="-826357191"/>
            <w:placeholder>
              <w:docPart w:val="70493ACEA8874A409FC78B954CE68507"/>
            </w:placeholder>
            <w:showingPlcHdr/>
          </w:sdtPr>
          <w:sdtContent>
            <w:tc>
              <w:tcPr>
                <w:tcW w:w="5333" w:type="dxa"/>
                <w:gridSpan w:val="2"/>
              </w:tcPr>
              <w:p w14:paraId="4B52A7BF" w14:textId="77777777" w:rsidR="007371A4" w:rsidRPr="00B0092D" w:rsidRDefault="00BA663A" w:rsidP="00D53680">
                <w:pPr>
                  <w:jc w:val="both"/>
                  <w:rPr>
                    <w:rFonts w:asciiTheme="minorHAnsi" w:hAnsiTheme="minorHAnsi"/>
                    <w:bCs/>
                    <w:i/>
                    <w:iCs/>
                    <w:lang w:val="en-US"/>
                  </w:rPr>
                </w:pPr>
                <w:r w:rsidRPr="00BA663A">
                  <w:rPr>
                    <w:rStyle w:val="PlaceholderText"/>
                    <w:rFonts w:ascii="Aptos" w:eastAsiaTheme="majorEastAsia" w:hAnsi="Aptos"/>
                    <w:color w:val="000000"/>
                    <w:sz w:val="24"/>
                    <w:shd w:val="clear" w:color="auto" w:fill="DCDCDC"/>
                  </w:rPr>
                  <w:t>Click or tap here to enter text.</w:t>
                </w:r>
              </w:p>
            </w:tc>
          </w:sdtContent>
        </w:sdt>
      </w:tr>
      <w:tr w:rsidR="007371A4" w:rsidRPr="00B0092D" w14:paraId="2A070A7C" w14:textId="77777777" w:rsidTr="00D53680">
        <w:tc>
          <w:tcPr>
            <w:tcW w:w="8568" w:type="dxa"/>
            <w:gridSpan w:val="3"/>
            <w:shd w:val="clear" w:color="auto" w:fill="C1E4F5" w:themeFill="accent1" w:themeFillTint="33"/>
          </w:tcPr>
          <w:p w14:paraId="64B9A651" w14:textId="77777777" w:rsidR="007371A4" w:rsidRPr="00B0092D" w:rsidRDefault="007371A4" w:rsidP="00D53680">
            <w:pPr>
              <w:rPr>
                <w:rFonts w:asciiTheme="minorHAnsi" w:hAnsiTheme="minorHAnsi"/>
                <w:b/>
                <w:lang w:val="en-US"/>
              </w:rPr>
            </w:pPr>
            <w:r w:rsidRPr="00B0092D">
              <w:rPr>
                <w:rFonts w:asciiTheme="minorHAnsi" w:hAnsiTheme="minorHAnsi"/>
                <w:b/>
                <w:lang w:val="en-US"/>
              </w:rPr>
              <w:t>Meeting Type</w:t>
            </w:r>
          </w:p>
          <w:p w14:paraId="412E5887" w14:textId="77777777" w:rsidR="007371A4" w:rsidRPr="00B0092D" w:rsidRDefault="008819C7" w:rsidP="008819C7">
            <w:pPr>
              <w:jc w:val="both"/>
              <w:rPr>
                <w:rFonts w:asciiTheme="minorHAnsi" w:hAnsiTheme="minorHAnsi"/>
                <w:i/>
                <w:iCs/>
                <w:color w:val="0070C0"/>
                <w:lang w:val="en-US"/>
              </w:rPr>
            </w:pPr>
            <w:r w:rsidRPr="008819C7">
              <w:rPr>
                <w:rFonts w:asciiTheme="minorHAnsi" w:hAnsiTheme="minorHAnsi"/>
                <w:bCs/>
                <w:i/>
                <w:iCs/>
                <w:color w:val="156082" w:themeColor="accent1"/>
                <w:lang w:val="en-US"/>
              </w:rPr>
              <w:t xml:space="preserve">&lt;&lt;Instructions&gt;&gt; </w:t>
            </w:r>
            <w:r w:rsidRPr="008819C7">
              <w:rPr>
                <w:rFonts w:asciiTheme="minorHAnsi" w:hAnsiTheme="minorHAnsi"/>
                <w:bCs/>
                <w:i/>
                <w:iCs/>
                <w:color w:val="156082" w:themeColor="accent1"/>
                <w:lang w:val="en-US"/>
              </w:rPr>
              <w:br/>
            </w:r>
            <w:r w:rsidR="007371A4" w:rsidRPr="008819C7">
              <w:rPr>
                <w:rFonts w:asciiTheme="minorHAnsi" w:hAnsiTheme="minorHAnsi"/>
                <w:bCs/>
                <w:i/>
                <w:iCs/>
                <w:color w:val="156082" w:themeColor="accent1"/>
                <w:lang w:val="en-US"/>
              </w:rPr>
              <w:t>“</w:t>
            </w:r>
            <w:r w:rsidRPr="008819C7">
              <w:rPr>
                <w:rFonts w:asciiTheme="minorHAnsi" w:hAnsiTheme="minorHAnsi"/>
                <w:bCs/>
                <w:i/>
                <w:iCs/>
                <w:color w:val="156082" w:themeColor="accent1"/>
                <w:lang w:val="en-US"/>
              </w:rPr>
              <w:t>N/A</w:t>
            </w:r>
            <w:r w:rsidR="007371A4" w:rsidRPr="008819C7">
              <w:rPr>
                <w:rFonts w:asciiTheme="minorHAnsi" w:hAnsiTheme="minorHAnsi"/>
                <w:bCs/>
                <w:i/>
                <w:iCs/>
                <w:color w:val="156082" w:themeColor="accent1"/>
                <w:lang w:val="en-US"/>
              </w:rPr>
              <w:t>” for activities not involving a meeting)</w:t>
            </w:r>
          </w:p>
        </w:tc>
      </w:tr>
      <w:tr w:rsidR="007371A4" w:rsidRPr="00B0092D" w14:paraId="2F6CB545" w14:textId="77777777" w:rsidTr="00D53680">
        <w:tc>
          <w:tcPr>
            <w:tcW w:w="3235" w:type="dxa"/>
          </w:tcPr>
          <w:p w14:paraId="6B2A0FE9" w14:textId="77777777" w:rsidR="007371A4" w:rsidRPr="00BD56B1" w:rsidRDefault="00000000" w:rsidP="00D53680">
            <w:pPr>
              <w:rPr>
                <w:rFonts w:asciiTheme="minorHAnsi" w:hAnsiTheme="minorHAnsi"/>
                <w:b/>
                <w:highlight w:val="lightGray"/>
                <w:lang w:val="en-US"/>
              </w:rPr>
            </w:pPr>
            <w:sdt>
              <w:sdtPr>
                <w:rPr>
                  <w:rFonts w:ascii="Aptos" w:hAnsi="Aptos"/>
                  <w:color w:val="000000"/>
                  <w:highlight w:val="lightGray"/>
                </w:rPr>
                <w:alias w:val="chkbox_meetingType_opt_InPerson"/>
                <w:tag w:val="Group3-opt0"/>
                <w:id w:val="1311914710"/>
                <w14:checkbox>
                  <w14:checked w14:val="0"/>
                  <w14:checkedState w14:val="2612" w14:font="MS Gothic"/>
                  <w14:uncheckedState w14:val="2610" w14:font="MS Gothic"/>
                </w14:checkbox>
              </w:sdtPr>
              <w:sdtContent>
                <w:r w:rsidR="00BA663A" w:rsidRPr="00BD56B1">
                  <w:rPr>
                    <w:rFonts w:ascii="Aptos" w:eastAsia="MS Gothic" w:hAnsi="Aptos" w:hint="eastAsia"/>
                    <w:color w:val="000000"/>
                    <w:sz w:val="24"/>
                    <w:highlight w:val="lightGray"/>
                  </w:rPr>
                  <w:t>☐</w:t>
                </w:r>
              </w:sdtContent>
            </w:sdt>
            <w:r w:rsidR="007371A4" w:rsidRPr="00BD56B1">
              <w:rPr>
                <w:rFonts w:asciiTheme="minorHAnsi" w:hAnsiTheme="minorHAnsi"/>
                <w:b/>
                <w:highlight w:val="lightGray"/>
                <w:lang w:val="en-US"/>
              </w:rPr>
              <w:t>In person</w:t>
            </w:r>
          </w:p>
        </w:tc>
        <w:tc>
          <w:tcPr>
            <w:tcW w:w="2138" w:type="dxa"/>
          </w:tcPr>
          <w:p w14:paraId="47B147D1" w14:textId="77777777" w:rsidR="007371A4" w:rsidRPr="00BD56B1" w:rsidRDefault="00000000" w:rsidP="00D53680">
            <w:pPr>
              <w:rPr>
                <w:rFonts w:asciiTheme="majorHAnsi" w:hAnsiTheme="majorHAnsi"/>
                <w:color w:val="0070C0"/>
                <w:highlight w:val="lightGray"/>
                <w:lang w:val="en-US"/>
              </w:rPr>
            </w:pPr>
            <w:sdt>
              <w:sdtPr>
                <w:rPr>
                  <w:rFonts w:ascii="Aptos" w:hAnsi="Aptos"/>
                  <w:color w:val="000000"/>
                  <w:highlight w:val="lightGray"/>
                </w:rPr>
                <w:alias w:val="chkbox_meetingType_opt_Virtual"/>
                <w:tag w:val="Group3-opt1"/>
                <w:id w:val="549201114"/>
                <w14:checkbox>
                  <w14:checked w14:val="0"/>
                  <w14:checkedState w14:val="2612" w14:font="MS Gothic"/>
                  <w14:uncheckedState w14:val="2610" w14:font="MS Gothic"/>
                </w14:checkbox>
              </w:sdtPr>
              <w:sdtContent>
                <w:r w:rsidR="00494E65" w:rsidRPr="00BD56B1">
                  <w:rPr>
                    <w:rFonts w:ascii="Aptos" w:eastAsia="MS Gothic" w:hAnsi="Aptos" w:hint="eastAsia"/>
                    <w:color w:val="000000"/>
                    <w:sz w:val="24"/>
                    <w:highlight w:val="lightGray"/>
                    <w:lang w:val="en-US"/>
                  </w:rPr>
                  <w:t>☐</w:t>
                </w:r>
              </w:sdtContent>
            </w:sdt>
            <w:r w:rsidR="007371A4" w:rsidRPr="00BD56B1">
              <w:rPr>
                <w:rFonts w:asciiTheme="majorHAnsi" w:hAnsiTheme="majorHAnsi"/>
                <w:highlight w:val="lightGray"/>
                <w:lang w:val="en-US"/>
              </w:rPr>
              <w:t xml:space="preserve"> </w:t>
            </w:r>
            <w:r w:rsidR="007371A4" w:rsidRPr="00BD56B1">
              <w:rPr>
                <w:rFonts w:asciiTheme="minorHAnsi" w:hAnsiTheme="minorHAnsi"/>
                <w:b/>
                <w:highlight w:val="lightGray"/>
                <w:lang w:val="en-US"/>
              </w:rPr>
              <w:t>Virtual</w:t>
            </w:r>
          </w:p>
        </w:tc>
        <w:tc>
          <w:tcPr>
            <w:tcW w:w="3195" w:type="dxa"/>
          </w:tcPr>
          <w:p w14:paraId="771D0599" w14:textId="77777777" w:rsidR="007371A4" w:rsidRPr="00BD56B1" w:rsidRDefault="00000000" w:rsidP="00D53680">
            <w:pPr>
              <w:tabs>
                <w:tab w:val="center" w:pos="1489"/>
              </w:tabs>
              <w:rPr>
                <w:rFonts w:asciiTheme="minorHAnsi" w:hAnsiTheme="minorHAnsi"/>
                <w:i/>
                <w:iCs/>
                <w:color w:val="0070C0"/>
                <w:highlight w:val="lightGray"/>
                <w:lang w:val="en-US"/>
              </w:rPr>
            </w:pPr>
            <w:sdt>
              <w:sdtPr>
                <w:rPr>
                  <w:rFonts w:ascii="Aptos" w:hAnsi="Aptos"/>
                  <w:color w:val="000000"/>
                  <w:highlight w:val="lightGray"/>
                </w:rPr>
                <w:alias w:val="chkbox_meetingType_opt_NA"/>
                <w:tag w:val="Group2-opt2"/>
                <w:id w:val="1292162564"/>
                <w14:checkbox>
                  <w14:checked w14:val="0"/>
                  <w14:checkedState w14:val="2612" w14:font="MS Gothic"/>
                  <w14:uncheckedState w14:val="2610" w14:font="MS Gothic"/>
                </w14:checkbox>
              </w:sdtPr>
              <w:sdtContent>
                <w:r w:rsidR="002641F6" w:rsidRPr="00BD56B1">
                  <w:rPr>
                    <w:rFonts w:ascii="Aptos" w:eastAsia="MS Gothic" w:hAnsi="Aptos" w:hint="eastAsia"/>
                    <w:color w:val="000000"/>
                    <w:sz w:val="24"/>
                    <w:highlight w:val="lightGray"/>
                  </w:rPr>
                  <w:t>☐</w:t>
                </w:r>
              </w:sdtContent>
            </w:sdt>
            <w:r w:rsidR="007371A4" w:rsidRPr="00BD56B1">
              <w:rPr>
                <w:rFonts w:asciiTheme="minorHAnsi" w:hAnsiTheme="minorHAnsi"/>
                <w:b/>
                <w:highlight w:val="lightGray"/>
                <w:lang w:val="en-US"/>
              </w:rPr>
              <w:t>N/A</w:t>
            </w:r>
            <w:r w:rsidR="007371A4" w:rsidRPr="00BD56B1">
              <w:rPr>
                <w:rFonts w:asciiTheme="minorHAnsi" w:hAnsiTheme="minorHAnsi"/>
                <w:b/>
                <w:highlight w:val="lightGray"/>
                <w:lang w:val="en-US"/>
              </w:rPr>
              <w:tab/>
            </w:r>
          </w:p>
        </w:tc>
      </w:tr>
      <w:tr w:rsidR="007371A4" w:rsidRPr="00B0092D" w14:paraId="6B193593" w14:textId="77777777" w:rsidTr="00D53680">
        <w:tc>
          <w:tcPr>
            <w:tcW w:w="8568" w:type="dxa"/>
            <w:gridSpan w:val="3"/>
            <w:shd w:val="clear" w:color="auto" w:fill="C1E4F5" w:themeFill="accent1" w:themeFillTint="33"/>
          </w:tcPr>
          <w:p w14:paraId="7872E71D" w14:textId="77777777" w:rsidR="007371A4" w:rsidRPr="008819C7" w:rsidRDefault="007371A4" w:rsidP="00D53680">
            <w:pPr>
              <w:tabs>
                <w:tab w:val="center" w:pos="1489"/>
              </w:tabs>
              <w:rPr>
                <w:rFonts w:asciiTheme="minorHAnsi" w:hAnsiTheme="minorHAnsi"/>
                <w:bCs/>
                <w:i/>
                <w:iCs/>
                <w:color w:val="156082" w:themeColor="accent1"/>
                <w:lang w:val="en-US"/>
              </w:rPr>
            </w:pPr>
            <w:r w:rsidRPr="008819C7">
              <w:rPr>
                <w:rFonts w:asciiTheme="minorHAnsi" w:hAnsiTheme="minorHAnsi"/>
                <w:b/>
                <w:lang w:val="en-US"/>
              </w:rPr>
              <w:t>Venue Location</w:t>
            </w:r>
            <w:r w:rsidRPr="008819C7">
              <w:rPr>
                <w:rFonts w:asciiTheme="minorHAnsi" w:hAnsiTheme="minorHAnsi"/>
                <w:bCs/>
                <w:i/>
                <w:iCs/>
                <w:color w:val="156082" w:themeColor="accent1"/>
                <w:lang w:val="en-US"/>
              </w:rPr>
              <w:t xml:space="preserve"> </w:t>
            </w:r>
            <w:r w:rsidR="008819C7" w:rsidRPr="008819C7">
              <w:rPr>
                <w:rFonts w:asciiTheme="minorHAnsi" w:hAnsiTheme="minorHAnsi"/>
                <w:bCs/>
                <w:i/>
                <w:iCs/>
                <w:color w:val="156082" w:themeColor="accent1"/>
                <w:lang w:val="en-US"/>
              </w:rPr>
              <w:t xml:space="preserve">&lt;&lt;Instructions&gt;&gt; </w:t>
            </w:r>
            <w:r w:rsidRPr="008819C7">
              <w:rPr>
                <w:rFonts w:asciiTheme="minorHAnsi" w:hAnsiTheme="minorHAnsi"/>
                <w:bCs/>
                <w:i/>
                <w:iCs/>
                <w:color w:val="156082" w:themeColor="accent1"/>
                <w:lang w:val="en-US"/>
              </w:rPr>
              <w:t>(If selected in person above: Country, City)</w:t>
            </w:r>
          </w:p>
        </w:tc>
      </w:tr>
      <w:tr w:rsidR="007371A4" w:rsidRPr="00B0092D" w14:paraId="64B9D7BF" w14:textId="77777777" w:rsidTr="00D53680">
        <w:sdt>
          <w:sdtPr>
            <w:rPr>
              <w:rFonts w:ascii="Aptos" w:hAnsi="Aptos"/>
              <w:color w:val="000000"/>
            </w:rPr>
            <w:alias w:val="venue"/>
            <w:tag w:val="venue"/>
            <w:id w:val="195903990"/>
            <w:placeholder>
              <w:docPart w:val="90F74F8CA4694049812859EB6B30360D"/>
            </w:placeholder>
            <w:showingPlcHdr/>
            <w:text/>
          </w:sdtPr>
          <w:sdtContent>
            <w:tc>
              <w:tcPr>
                <w:tcW w:w="8568" w:type="dxa"/>
                <w:gridSpan w:val="3"/>
              </w:tcPr>
              <w:p w14:paraId="412933ED" w14:textId="77777777" w:rsidR="007371A4" w:rsidRPr="00B0092D" w:rsidRDefault="00BA663A" w:rsidP="00D53680">
                <w:pPr>
                  <w:tabs>
                    <w:tab w:val="center" w:pos="1489"/>
                  </w:tabs>
                  <w:rPr>
                    <w:rFonts w:asciiTheme="minorHAnsi" w:hAnsiTheme="minorHAnsi"/>
                    <w:b/>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bl>
    <w:p w14:paraId="4896B39F" w14:textId="77777777" w:rsidR="007371A4" w:rsidRPr="00B0092D" w:rsidRDefault="007371A4" w:rsidP="007371A4">
      <w:pPr>
        <w:rPr>
          <w:rFonts w:asciiTheme="minorHAnsi" w:hAnsiTheme="minorHAnsi"/>
          <w:b/>
          <w:i/>
          <w:iCs/>
          <w:color w:val="0070C0"/>
        </w:rPr>
      </w:pPr>
    </w:p>
    <w:p w14:paraId="5875B08E" w14:textId="77777777" w:rsidR="007371A4" w:rsidRPr="00B0092D" w:rsidRDefault="007371A4" w:rsidP="007371A4">
      <w:pPr>
        <w:jc w:val="center"/>
        <w:rPr>
          <w:rFonts w:asciiTheme="minorHAnsi" w:hAnsiTheme="minorHAns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1"/>
        <w:gridCol w:w="4261"/>
      </w:tblGrid>
      <w:tr w:rsidR="007371A4" w:rsidRPr="00B0092D" w14:paraId="10050A32" w14:textId="77777777" w:rsidTr="00214237">
        <w:tc>
          <w:tcPr>
            <w:tcW w:w="4261" w:type="dxa"/>
            <w:shd w:val="clear" w:color="auto" w:fill="C1E4F5" w:themeFill="accent1" w:themeFillTint="33"/>
          </w:tcPr>
          <w:p w14:paraId="3603109A" w14:textId="77777777" w:rsidR="007371A4" w:rsidRPr="00B0092D" w:rsidRDefault="007371A4" w:rsidP="00214237">
            <w:pPr>
              <w:jc w:val="center"/>
              <w:rPr>
                <w:rFonts w:asciiTheme="minorHAnsi" w:hAnsiTheme="minorHAnsi"/>
                <w:b/>
              </w:rPr>
            </w:pPr>
            <w:r w:rsidRPr="00B0092D">
              <w:rPr>
                <w:rFonts w:asciiTheme="minorHAnsi" w:hAnsiTheme="minorHAnsi"/>
                <w:b/>
              </w:rPr>
              <w:t>Signature and date:</w:t>
            </w:r>
          </w:p>
          <w:p w14:paraId="2EA0B5B2" w14:textId="77777777" w:rsidR="007371A4" w:rsidRPr="008819C7" w:rsidRDefault="008819C7" w:rsidP="00214237">
            <w:pPr>
              <w:jc w:val="center"/>
              <w:rPr>
                <w:rFonts w:asciiTheme="minorHAnsi" w:hAnsiTheme="minorHAnsi"/>
                <w:bCs/>
                <w:i/>
                <w:iCs/>
                <w:color w:val="156082" w:themeColor="accent1"/>
              </w:rPr>
            </w:pPr>
            <w:r w:rsidRPr="008819C7">
              <w:rPr>
                <w:rFonts w:asciiTheme="minorHAnsi" w:hAnsiTheme="minorHAnsi"/>
                <w:bCs/>
                <w:i/>
                <w:iCs/>
                <w:color w:val="156082" w:themeColor="accent1"/>
              </w:rPr>
              <w:t xml:space="preserve">&lt;&lt;Instructions&gt;&gt; </w:t>
            </w:r>
            <w:r w:rsidR="007371A4" w:rsidRPr="008819C7">
              <w:rPr>
                <w:rFonts w:asciiTheme="minorHAnsi" w:hAnsiTheme="minorHAnsi"/>
                <w:bCs/>
                <w:i/>
                <w:iCs/>
                <w:color w:val="156082" w:themeColor="accent1"/>
              </w:rPr>
              <w:t>Name</w:t>
            </w:r>
            <w:r w:rsidR="00214237" w:rsidRPr="008819C7">
              <w:rPr>
                <w:rFonts w:asciiTheme="minorHAnsi" w:hAnsiTheme="minorHAnsi"/>
                <w:bCs/>
                <w:i/>
                <w:iCs/>
                <w:color w:val="156082" w:themeColor="accent1"/>
              </w:rPr>
              <w:t xml:space="preserve">, </w:t>
            </w:r>
            <w:r w:rsidR="007371A4" w:rsidRPr="008819C7">
              <w:rPr>
                <w:rFonts w:asciiTheme="minorHAnsi" w:hAnsiTheme="minorHAnsi"/>
                <w:bCs/>
                <w:i/>
                <w:iCs/>
                <w:color w:val="156082" w:themeColor="accent1"/>
              </w:rPr>
              <w:t>Director</w:t>
            </w:r>
          </w:p>
          <w:p w14:paraId="666727A8" w14:textId="77777777" w:rsidR="007371A4" w:rsidRPr="00B0092D" w:rsidRDefault="007371A4" w:rsidP="00214237">
            <w:pPr>
              <w:jc w:val="center"/>
              <w:rPr>
                <w:rFonts w:asciiTheme="minorHAnsi" w:hAnsiTheme="minorHAnsi"/>
                <w:b/>
              </w:rPr>
            </w:pPr>
            <w:r w:rsidRPr="008819C7">
              <w:rPr>
                <w:rFonts w:asciiTheme="minorHAnsi" w:hAnsiTheme="minorHAnsi"/>
                <w:bCs/>
                <w:i/>
                <w:iCs/>
                <w:color w:val="156082" w:themeColor="accent1"/>
              </w:rPr>
              <w:lastRenderedPageBreak/>
              <w:t>Division</w:t>
            </w:r>
          </w:p>
        </w:tc>
        <w:tc>
          <w:tcPr>
            <w:tcW w:w="4261" w:type="dxa"/>
            <w:shd w:val="clear" w:color="auto" w:fill="C1E4F5" w:themeFill="accent1" w:themeFillTint="33"/>
          </w:tcPr>
          <w:p w14:paraId="1E694880" w14:textId="77777777" w:rsidR="007371A4" w:rsidRPr="008819C7" w:rsidRDefault="007371A4" w:rsidP="00214237">
            <w:pPr>
              <w:jc w:val="center"/>
              <w:rPr>
                <w:rFonts w:asciiTheme="minorHAnsi" w:hAnsiTheme="minorHAnsi"/>
                <w:b/>
              </w:rPr>
            </w:pPr>
            <w:r w:rsidRPr="008819C7">
              <w:rPr>
                <w:rFonts w:asciiTheme="minorHAnsi" w:hAnsiTheme="minorHAnsi"/>
                <w:b/>
              </w:rPr>
              <w:lastRenderedPageBreak/>
              <w:t>Signature and date:</w:t>
            </w:r>
          </w:p>
          <w:p w14:paraId="480F22A1" w14:textId="77777777" w:rsidR="007371A4" w:rsidRPr="008819C7" w:rsidRDefault="008819C7" w:rsidP="00214237">
            <w:pPr>
              <w:jc w:val="center"/>
              <w:rPr>
                <w:rFonts w:asciiTheme="minorHAnsi" w:hAnsiTheme="minorHAnsi"/>
                <w:bCs/>
                <w:i/>
                <w:iCs/>
                <w:color w:val="156082" w:themeColor="accent1"/>
              </w:rPr>
            </w:pPr>
            <w:r w:rsidRPr="008819C7">
              <w:rPr>
                <w:rFonts w:asciiTheme="minorHAnsi" w:hAnsiTheme="minorHAnsi"/>
                <w:bCs/>
                <w:i/>
                <w:iCs/>
                <w:color w:val="156082" w:themeColor="accent1"/>
              </w:rPr>
              <w:t xml:space="preserve">&lt;&lt;Instructions&gt;&gt; </w:t>
            </w:r>
            <w:r w:rsidR="007371A4" w:rsidRPr="008819C7">
              <w:rPr>
                <w:rFonts w:asciiTheme="minorHAnsi" w:hAnsiTheme="minorHAnsi"/>
                <w:bCs/>
                <w:i/>
                <w:iCs/>
                <w:color w:val="156082" w:themeColor="accent1"/>
              </w:rPr>
              <w:t>Name</w:t>
            </w:r>
            <w:r w:rsidR="00214237" w:rsidRPr="008819C7">
              <w:rPr>
                <w:rFonts w:asciiTheme="minorHAnsi" w:hAnsiTheme="minorHAnsi"/>
                <w:bCs/>
                <w:i/>
                <w:iCs/>
                <w:color w:val="156082" w:themeColor="accent1"/>
              </w:rPr>
              <w:t xml:space="preserve">, </w:t>
            </w:r>
            <w:r w:rsidR="007371A4" w:rsidRPr="008819C7">
              <w:rPr>
                <w:rFonts w:asciiTheme="minorHAnsi" w:hAnsiTheme="minorHAnsi"/>
                <w:bCs/>
                <w:i/>
                <w:iCs/>
                <w:color w:val="156082" w:themeColor="accent1"/>
              </w:rPr>
              <w:t>Head</w:t>
            </w:r>
          </w:p>
          <w:p w14:paraId="07B042F3" w14:textId="77777777" w:rsidR="007371A4" w:rsidRPr="008819C7" w:rsidRDefault="007371A4" w:rsidP="00214237">
            <w:pPr>
              <w:jc w:val="center"/>
              <w:rPr>
                <w:rFonts w:asciiTheme="minorHAnsi" w:hAnsiTheme="minorHAnsi"/>
                <w:bCs/>
                <w:i/>
                <w:iCs/>
                <w:color w:val="156082" w:themeColor="accent1"/>
              </w:rPr>
            </w:pPr>
            <w:r w:rsidRPr="008819C7">
              <w:rPr>
                <w:rFonts w:asciiTheme="minorHAnsi" w:hAnsiTheme="minorHAnsi"/>
                <w:bCs/>
                <w:i/>
                <w:iCs/>
                <w:color w:val="156082" w:themeColor="accent1"/>
              </w:rPr>
              <w:lastRenderedPageBreak/>
              <w:t>Capacity Development Programme Management Office</w:t>
            </w:r>
          </w:p>
        </w:tc>
      </w:tr>
      <w:tr w:rsidR="00214237" w:rsidRPr="00B0092D" w14:paraId="6BF3C5AB" w14:textId="77777777" w:rsidTr="00D53680">
        <w:sdt>
          <w:sdtPr>
            <w:rPr>
              <w:rFonts w:ascii="Aptos" w:hAnsi="Aptos"/>
              <w:bCs/>
              <w:color w:val="000000"/>
            </w:rPr>
            <w:alias w:val="director"/>
            <w:tag w:val="director"/>
            <w:id w:val="2002844266"/>
            <w:placeholder>
              <w:docPart w:val="697D43C7E2D24D97968810EF6AD66EEF"/>
            </w:placeholder>
            <w:showingPlcHdr/>
            <w:text/>
          </w:sdtPr>
          <w:sdtContent>
            <w:tc>
              <w:tcPr>
                <w:tcW w:w="4261" w:type="dxa"/>
              </w:tcPr>
              <w:p w14:paraId="2C64D032" w14:textId="77777777" w:rsidR="00214237" w:rsidRPr="00B0092D" w:rsidRDefault="00BA663A" w:rsidP="00D53680">
                <w:pPr>
                  <w:jc w:val="center"/>
                  <w:rPr>
                    <w:rFonts w:asciiTheme="minorHAnsi" w:hAnsiTheme="minorHAnsi"/>
                    <w:b/>
                  </w:rPr>
                </w:pPr>
                <w:r w:rsidRPr="00BA663A">
                  <w:rPr>
                    <w:rStyle w:val="PlaceholderText"/>
                    <w:rFonts w:ascii="Aptos" w:eastAsiaTheme="minorEastAsia" w:hAnsi="Aptos"/>
                    <w:color w:val="000000"/>
                    <w:shd w:val="clear" w:color="auto" w:fill="DCDCDC"/>
                  </w:rPr>
                  <w:t>Click or tap here to enter text.</w:t>
                </w:r>
              </w:p>
            </w:tc>
          </w:sdtContent>
        </w:sdt>
        <w:sdt>
          <w:sdtPr>
            <w:rPr>
              <w:rFonts w:ascii="Aptos" w:hAnsi="Aptos"/>
              <w:bCs/>
              <w:color w:val="000000"/>
            </w:rPr>
            <w:alias w:val="CDPMOChief"/>
            <w:tag w:val="CDPMOChief"/>
            <w:id w:val="745233343"/>
            <w:placeholder>
              <w:docPart w:val="52ECDBB804074B349E41F1D3042D7411"/>
            </w:placeholder>
            <w:showingPlcHdr/>
            <w:text/>
          </w:sdtPr>
          <w:sdtContent>
            <w:tc>
              <w:tcPr>
                <w:tcW w:w="4261" w:type="dxa"/>
              </w:tcPr>
              <w:p w14:paraId="3293D233" w14:textId="77777777" w:rsidR="00214237" w:rsidRPr="00B0092D" w:rsidRDefault="00BA663A" w:rsidP="00D53680">
                <w:pPr>
                  <w:jc w:val="center"/>
                  <w:rPr>
                    <w:rFonts w:asciiTheme="minorHAnsi" w:hAnsiTheme="minorHAnsi"/>
                    <w:b/>
                  </w:rPr>
                </w:pPr>
                <w:r w:rsidRPr="00BA663A">
                  <w:rPr>
                    <w:rStyle w:val="PlaceholderText"/>
                    <w:rFonts w:ascii="Aptos" w:eastAsiaTheme="minorEastAsia" w:hAnsi="Aptos"/>
                    <w:color w:val="000000"/>
                    <w:shd w:val="clear" w:color="auto" w:fill="DCDCDC"/>
                  </w:rPr>
                  <w:t>Click or tap here to enter text.</w:t>
                </w:r>
              </w:p>
            </w:tc>
          </w:sdtContent>
        </w:sdt>
      </w:tr>
    </w:tbl>
    <w:p w14:paraId="01F3147B" w14:textId="77777777" w:rsidR="007371A4" w:rsidRPr="00B0092D" w:rsidRDefault="007371A4" w:rsidP="007371A4">
      <w:pPr>
        <w:jc w:val="center"/>
        <w:rPr>
          <w:rFonts w:asciiTheme="minorHAnsi" w:hAnsiTheme="minorHAnsi"/>
          <w:b/>
          <w:sz w:val="28"/>
          <w:szCs w:val="28"/>
        </w:rPr>
      </w:pPr>
    </w:p>
    <w:p w14:paraId="656560C3" w14:textId="77777777" w:rsidR="007371A4" w:rsidRPr="00B0092D" w:rsidRDefault="007371A4" w:rsidP="007371A4">
      <w:pPr>
        <w:jc w:val="center"/>
        <w:rPr>
          <w:rFonts w:asciiTheme="minorHAnsi" w:hAnsiTheme="minorHAnsi"/>
          <w:b/>
          <w:sz w:val="28"/>
          <w:szCs w:val="28"/>
        </w:rPr>
      </w:pPr>
    </w:p>
    <w:p w14:paraId="7D3E0DE0" w14:textId="77777777" w:rsidR="007371A4" w:rsidRPr="00B0092D" w:rsidRDefault="007371A4" w:rsidP="007371A4">
      <w:pPr>
        <w:rPr>
          <w:rFonts w:asciiTheme="minorHAnsi" w:hAnsiTheme="minorHAnsi"/>
          <w:b/>
          <w:sz w:val="28"/>
          <w:szCs w:val="28"/>
        </w:rPr>
      </w:pPr>
    </w:p>
    <w:p w14:paraId="50A756F1" w14:textId="77777777" w:rsidR="007371A4" w:rsidRPr="00B0092D" w:rsidRDefault="007371A4" w:rsidP="007371A4">
      <w:pPr>
        <w:numPr>
          <w:ilvl w:val="0"/>
          <w:numId w:val="1"/>
        </w:numPr>
        <w:rPr>
          <w:rFonts w:asciiTheme="minorHAnsi" w:hAnsiTheme="minorHAnsi"/>
          <w:b/>
          <w:bCs/>
        </w:rPr>
      </w:pPr>
      <w:r w:rsidRPr="00B0092D">
        <w:rPr>
          <w:rFonts w:asciiTheme="minorHAnsi" w:hAnsiTheme="minorHAnsi"/>
          <w:b/>
          <w:bCs/>
        </w:rPr>
        <w:t>Title of the activity</w:t>
      </w:r>
    </w:p>
    <w:p w14:paraId="3EBF2C19" w14:textId="77777777" w:rsidR="007371A4" w:rsidRPr="00B0092D" w:rsidRDefault="007371A4" w:rsidP="007371A4">
      <w:pPr>
        <w:ind w:left="720"/>
        <w:rPr>
          <w:rFonts w:asciiTheme="minorHAnsi" w:hAnsiTheme="minorHAnsi"/>
        </w:rPr>
      </w:pPr>
    </w:p>
    <w:sdt>
      <w:sdtPr>
        <w:rPr>
          <w:rFonts w:asciiTheme="minorHAnsi" w:hAnsiTheme="minorHAnsi"/>
          <w:highlight w:val="yellow"/>
        </w:rPr>
        <w:alias w:val="title"/>
        <w:tag w:val="title"/>
        <w:id w:val="-409862288"/>
        <w:placeholder>
          <w:docPart w:val="9067FBA655F74D3984DAD5BC8DCC14FA"/>
        </w:placeholder>
        <w:showingPlcHdr/>
      </w:sdtPr>
      <w:sdtEndPr>
        <w:rPr>
          <w:highlight w:val="none"/>
        </w:rPr>
      </w:sdtEndPr>
      <w:sdtContent>
        <w:p w14:paraId="470B9F09" w14:textId="77777777" w:rsidR="007371A4" w:rsidRPr="00B0092D" w:rsidRDefault="000A219C" w:rsidP="007371A4">
          <w:pPr>
            <w:ind w:left="720"/>
            <w:rPr>
              <w:rFonts w:asciiTheme="minorHAnsi" w:hAnsiTheme="minorHAnsi"/>
            </w:rPr>
          </w:pPr>
          <w:r w:rsidRPr="00BA663A">
            <w:rPr>
              <w:rStyle w:val="PlaceholderText"/>
              <w:rFonts w:ascii="Aptos" w:eastAsiaTheme="minorHAnsi" w:hAnsi="Aptos"/>
              <w:color w:val="000000"/>
              <w:shd w:val="clear" w:color="auto" w:fill="DCDCDC"/>
            </w:rPr>
            <w:t>Click or tap here to enter text.</w:t>
          </w:r>
        </w:p>
      </w:sdtContent>
    </w:sdt>
    <w:p w14:paraId="23E101F3" w14:textId="77777777" w:rsidR="007371A4" w:rsidRPr="00B0092D" w:rsidRDefault="007371A4" w:rsidP="007371A4">
      <w:pPr>
        <w:ind w:left="720"/>
        <w:rPr>
          <w:rFonts w:asciiTheme="minorHAnsi" w:hAnsiTheme="minorHAnsi"/>
        </w:rPr>
      </w:pPr>
    </w:p>
    <w:p w14:paraId="0A148D6A" w14:textId="77777777" w:rsidR="007371A4" w:rsidRPr="00B0092D" w:rsidRDefault="007371A4" w:rsidP="007371A4">
      <w:pPr>
        <w:numPr>
          <w:ilvl w:val="0"/>
          <w:numId w:val="1"/>
        </w:numPr>
        <w:rPr>
          <w:rFonts w:asciiTheme="minorHAnsi" w:hAnsiTheme="minorHAnsi"/>
        </w:rPr>
      </w:pPr>
      <w:r w:rsidRPr="00B0092D">
        <w:rPr>
          <w:rFonts w:asciiTheme="minorHAnsi" w:hAnsiTheme="minorHAnsi"/>
          <w:b/>
        </w:rPr>
        <w:t xml:space="preserve">Problem analysis </w:t>
      </w:r>
    </w:p>
    <w:p w14:paraId="5181CF95" w14:textId="77777777" w:rsidR="000F2864" w:rsidRPr="00B0092D" w:rsidRDefault="000F2864" w:rsidP="00C0294C">
      <w:pPr>
        <w:ind w:left="720"/>
        <w:jc w:val="both"/>
        <w:rPr>
          <w:rFonts w:asciiTheme="minorHAnsi" w:hAnsiTheme="minorHAnsi"/>
          <w:i/>
          <w:iCs/>
          <w:color w:val="0070C0"/>
        </w:rPr>
      </w:pPr>
      <w:r w:rsidRPr="00B0092D">
        <w:rPr>
          <w:rFonts w:asciiTheme="minorHAnsi" w:hAnsiTheme="minorHAnsi"/>
          <w:i/>
          <w:iCs/>
          <w:color w:val="0070C0"/>
        </w:rPr>
        <w:t>&lt;&lt;Instructions&gt;&gt;</w:t>
      </w:r>
    </w:p>
    <w:p w14:paraId="7C056A2E" w14:textId="77777777" w:rsidR="000F2864" w:rsidRPr="00B0092D" w:rsidRDefault="000F2864" w:rsidP="00C0294C">
      <w:pPr>
        <w:ind w:left="720"/>
        <w:jc w:val="both"/>
        <w:rPr>
          <w:rFonts w:asciiTheme="minorHAnsi" w:hAnsiTheme="minorHAnsi"/>
          <w:i/>
          <w:iCs/>
          <w:color w:val="0070C0"/>
        </w:rPr>
      </w:pPr>
      <w:r w:rsidRPr="00B0092D">
        <w:rPr>
          <w:rFonts w:asciiTheme="minorHAnsi" w:hAnsiTheme="minorHAnsi"/>
          <w:i/>
          <w:iCs/>
          <w:color w:val="0070C0"/>
        </w:rPr>
        <w:t xml:space="preserve">Please describe as specifically and concisely as possible the problem this RTPC activity would contribute to addressing. </w:t>
      </w:r>
    </w:p>
    <w:p w14:paraId="76C76BDB" w14:textId="77777777" w:rsidR="000F2864" w:rsidRPr="00B0092D" w:rsidRDefault="000F2864" w:rsidP="00D53680">
      <w:pPr>
        <w:rPr>
          <w:rFonts w:asciiTheme="minorHAnsi" w:hAnsiTheme="minorHAnsi"/>
        </w:rPr>
      </w:pPr>
    </w:p>
    <w:sdt>
      <w:sdtPr>
        <w:rPr>
          <w:color w:val="0070C0"/>
        </w:rPr>
        <w:alias w:val="analysis"/>
        <w:tag w:val="analysis"/>
        <w:id w:val="-92173061"/>
        <w:placeholder>
          <w:docPart w:val="BED8576181D94AAE8FA47E9519D6C41B"/>
        </w:placeholder>
        <w:showingPlcHdr/>
      </w:sdtPr>
      <w:sdtEndPr>
        <w:rPr>
          <w:color w:val="auto"/>
        </w:rPr>
      </w:sdtEndPr>
      <w:sdtContent>
        <w:p w14:paraId="5B81A838" w14:textId="00B03694" w:rsidR="007371A4" w:rsidRPr="00A42F12" w:rsidRDefault="00A42F12" w:rsidP="000F2864">
          <w:pPr>
            <w:pStyle w:val="ListParagraph"/>
            <w:jc w:val="both"/>
            <w:rPr>
              <w:rFonts w:asciiTheme="minorHAnsi" w:hAnsiTheme="minorHAnsi"/>
              <w:color w:val="000000" w:themeColor="text1"/>
            </w:rPr>
          </w:pPr>
          <w:r w:rsidRPr="00BA663A">
            <w:rPr>
              <w:rStyle w:val="PlaceholderText"/>
              <w:rFonts w:ascii="Aptos" w:eastAsiaTheme="minorHAnsi" w:hAnsi="Aptos"/>
              <w:color w:val="000000"/>
              <w:shd w:val="clear" w:color="auto" w:fill="DCDCDC"/>
            </w:rPr>
            <w:t>Click or tap here to enter text.</w:t>
          </w:r>
        </w:p>
      </w:sdtContent>
    </w:sdt>
    <w:p w14:paraId="181F4955" w14:textId="77777777" w:rsidR="007371A4" w:rsidRPr="00B0092D" w:rsidRDefault="007371A4" w:rsidP="007371A4">
      <w:pPr>
        <w:rPr>
          <w:rFonts w:asciiTheme="minorHAnsi" w:hAnsiTheme="minorHAnsi"/>
          <w:b/>
          <w:bCs/>
        </w:rPr>
      </w:pPr>
    </w:p>
    <w:p w14:paraId="034D0552" w14:textId="77777777" w:rsidR="007371A4" w:rsidRPr="00B0092D" w:rsidRDefault="007371A4" w:rsidP="007371A4">
      <w:pPr>
        <w:numPr>
          <w:ilvl w:val="0"/>
          <w:numId w:val="1"/>
        </w:numPr>
        <w:rPr>
          <w:rFonts w:asciiTheme="minorHAnsi" w:hAnsiTheme="minorHAnsi"/>
          <w:b/>
          <w:bCs/>
        </w:rPr>
      </w:pPr>
      <w:r w:rsidRPr="00B0092D">
        <w:rPr>
          <w:rFonts w:asciiTheme="minorHAnsi" w:hAnsiTheme="minorHAnsi"/>
          <w:b/>
          <w:bCs/>
        </w:rPr>
        <w:t>DESA mandate and expected results</w:t>
      </w:r>
    </w:p>
    <w:p w14:paraId="3CD1BA2F" w14:textId="77777777" w:rsidR="00D53680" w:rsidRPr="00B0092D" w:rsidRDefault="00D53680" w:rsidP="00C0294C">
      <w:pPr>
        <w:ind w:left="720"/>
        <w:jc w:val="both"/>
        <w:rPr>
          <w:rFonts w:asciiTheme="minorHAnsi" w:hAnsiTheme="minorHAnsi"/>
          <w:i/>
          <w:iCs/>
          <w:color w:val="0070C0"/>
        </w:rPr>
      </w:pPr>
      <w:r w:rsidRPr="00B0092D">
        <w:rPr>
          <w:rFonts w:asciiTheme="minorHAnsi" w:hAnsiTheme="minorHAnsi"/>
          <w:i/>
          <w:iCs/>
          <w:color w:val="0070C0"/>
        </w:rPr>
        <w:t>&lt;&lt;Instructions&gt;&gt;</w:t>
      </w:r>
    </w:p>
    <w:p w14:paraId="54E07B09" w14:textId="77777777" w:rsidR="00D53680" w:rsidRPr="00B0092D" w:rsidRDefault="00D53680" w:rsidP="00C0294C">
      <w:pPr>
        <w:ind w:left="720"/>
        <w:jc w:val="both"/>
        <w:rPr>
          <w:rFonts w:asciiTheme="minorHAnsi" w:hAnsiTheme="minorHAnsi"/>
          <w:i/>
          <w:iCs/>
          <w:color w:val="0070C0"/>
        </w:rPr>
      </w:pPr>
      <w:r w:rsidRPr="00B0092D">
        <w:rPr>
          <w:rFonts w:asciiTheme="minorHAnsi" w:hAnsiTheme="minorHAnsi"/>
          <w:i/>
          <w:iCs/>
          <w:color w:val="0070C0"/>
        </w:rPr>
        <w:t xml:space="preserve">List one or two of the main mandates for this work at DESA. Briefly describe how the RPTC activity would contribute to the priorities of the </w:t>
      </w:r>
      <w:proofErr w:type="gramStart"/>
      <w:r w:rsidRPr="00B0092D">
        <w:rPr>
          <w:rFonts w:asciiTheme="minorHAnsi" w:hAnsiTheme="minorHAnsi"/>
          <w:i/>
          <w:iCs/>
          <w:color w:val="0070C0"/>
        </w:rPr>
        <w:t>implementing</w:t>
      </w:r>
      <w:proofErr w:type="gramEnd"/>
      <w:r w:rsidRPr="00B0092D">
        <w:rPr>
          <w:rFonts w:asciiTheme="minorHAnsi" w:hAnsiTheme="minorHAnsi"/>
          <w:i/>
          <w:iCs/>
          <w:color w:val="0070C0"/>
        </w:rPr>
        <w:t xml:space="preserve"> Division.</w:t>
      </w:r>
    </w:p>
    <w:p w14:paraId="42DCF092" w14:textId="77777777" w:rsidR="00D53680" w:rsidRPr="00B0092D" w:rsidRDefault="00D53680" w:rsidP="00C0294C">
      <w:pPr>
        <w:ind w:left="720"/>
        <w:jc w:val="both"/>
        <w:rPr>
          <w:rFonts w:asciiTheme="minorHAnsi" w:hAnsiTheme="minorHAnsi"/>
          <w:i/>
          <w:iCs/>
          <w:color w:val="0070C0"/>
        </w:rPr>
      </w:pPr>
      <w:r w:rsidRPr="00B0092D">
        <w:rPr>
          <w:rFonts w:asciiTheme="minorHAnsi" w:hAnsiTheme="minorHAnsi"/>
          <w:i/>
          <w:iCs/>
          <w:color w:val="0070C0"/>
        </w:rPr>
        <w:t xml:space="preserve">Please list the expected </w:t>
      </w:r>
      <w:proofErr w:type="gramStart"/>
      <w:r w:rsidRPr="00B0092D">
        <w:rPr>
          <w:rFonts w:asciiTheme="minorHAnsi" w:hAnsiTheme="minorHAnsi"/>
          <w:i/>
          <w:iCs/>
          <w:color w:val="0070C0"/>
        </w:rPr>
        <w:t>result(s)</w:t>
      </w:r>
      <w:proofErr w:type="gramEnd"/>
      <w:r w:rsidRPr="00B0092D">
        <w:rPr>
          <w:rFonts w:asciiTheme="minorHAnsi" w:hAnsiTheme="minorHAnsi"/>
          <w:i/>
          <w:iCs/>
          <w:color w:val="0070C0"/>
        </w:rPr>
        <w:t xml:space="preserve">, and if applicable to the performance </w:t>
      </w:r>
      <w:proofErr w:type="gramStart"/>
      <w:r w:rsidRPr="00B0092D">
        <w:rPr>
          <w:rFonts w:asciiTheme="minorHAnsi" w:hAnsiTheme="minorHAnsi"/>
          <w:i/>
          <w:iCs/>
          <w:color w:val="0070C0"/>
        </w:rPr>
        <w:t>measure(s)</w:t>
      </w:r>
      <w:proofErr w:type="gramEnd"/>
      <w:r w:rsidRPr="00B0092D">
        <w:rPr>
          <w:rFonts w:asciiTheme="minorHAnsi" w:hAnsiTheme="minorHAnsi"/>
          <w:i/>
          <w:iCs/>
          <w:color w:val="0070C0"/>
        </w:rPr>
        <w:t>, in your Division’s main programme (under Section 9 of the Programme Budget) to which this RPTC activity would contribute, referencing the specific paragraph of Section 9 in each case.</w:t>
      </w:r>
    </w:p>
    <w:p w14:paraId="3105E4E3" w14:textId="77777777" w:rsidR="00D87B67" w:rsidRPr="00B0092D" w:rsidRDefault="00D87B67" w:rsidP="00D53680">
      <w:pPr>
        <w:jc w:val="both"/>
        <w:rPr>
          <w:rFonts w:asciiTheme="minorHAnsi" w:hAnsiTheme="minorHAnsi"/>
          <w:i/>
          <w:iCs/>
          <w:color w:val="0070C0"/>
        </w:rPr>
      </w:pPr>
      <w:r w:rsidRPr="00B0092D">
        <w:rPr>
          <w:rFonts w:asciiTheme="minorHAnsi" w:hAnsiTheme="minorHAnsi"/>
          <w:i/>
          <w:iCs/>
          <w:color w:val="0070C0"/>
        </w:rPr>
        <w:tab/>
      </w:r>
    </w:p>
    <w:tbl>
      <w:tblPr>
        <w:tblStyle w:val="TableGrid"/>
        <w:tblW w:w="0" w:type="auto"/>
        <w:tblInd w:w="805" w:type="dxa"/>
        <w:tblLook w:val="04A0" w:firstRow="1" w:lastRow="0" w:firstColumn="1" w:lastColumn="0" w:noHBand="0" w:noVBand="1"/>
      </w:tblPr>
      <w:tblGrid>
        <w:gridCol w:w="3703"/>
        <w:gridCol w:w="4508"/>
      </w:tblGrid>
      <w:tr w:rsidR="00D87B67" w:rsidRPr="00B0092D" w14:paraId="066489C7" w14:textId="77777777" w:rsidTr="00D87B67">
        <w:tc>
          <w:tcPr>
            <w:tcW w:w="3703" w:type="dxa"/>
            <w:shd w:val="clear" w:color="auto" w:fill="C1E4F5" w:themeFill="accent1" w:themeFillTint="33"/>
          </w:tcPr>
          <w:p w14:paraId="4A2A95C2" w14:textId="77777777" w:rsidR="00D87B67" w:rsidRPr="00B0092D" w:rsidRDefault="00D87B67" w:rsidP="00D87B67">
            <w:pPr>
              <w:jc w:val="center"/>
              <w:rPr>
                <w:rFonts w:ascii="Calibri" w:hAnsi="Calibri" w:cs="Calibri"/>
                <w:b/>
                <w:bCs/>
                <w:color w:val="000000"/>
                <w:lang w:val="en-US"/>
              </w:rPr>
            </w:pPr>
            <w:r w:rsidRPr="00B0092D">
              <w:rPr>
                <w:rFonts w:ascii="Calibri" w:hAnsi="Calibri" w:cs="Calibri"/>
                <w:b/>
                <w:bCs/>
                <w:color w:val="000000"/>
                <w:lang w:val="en-US"/>
              </w:rPr>
              <w:t>Mandate</w:t>
            </w:r>
          </w:p>
        </w:tc>
        <w:tc>
          <w:tcPr>
            <w:tcW w:w="4508" w:type="dxa"/>
            <w:shd w:val="clear" w:color="auto" w:fill="C1E4F5" w:themeFill="accent1" w:themeFillTint="33"/>
          </w:tcPr>
          <w:p w14:paraId="5EBFFD48" w14:textId="77777777" w:rsidR="00D87B67" w:rsidRPr="00B0092D" w:rsidRDefault="00D87B67" w:rsidP="00D87B67">
            <w:pPr>
              <w:jc w:val="center"/>
              <w:rPr>
                <w:rFonts w:ascii="Calibri" w:hAnsi="Calibri" w:cs="Calibri"/>
                <w:b/>
                <w:bCs/>
                <w:color w:val="000000"/>
                <w:lang w:val="en-US"/>
              </w:rPr>
            </w:pPr>
            <w:r w:rsidRPr="00B0092D">
              <w:rPr>
                <w:rFonts w:ascii="Calibri" w:hAnsi="Calibri" w:cs="Calibri"/>
                <w:b/>
                <w:bCs/>
                <w:color w:val="000000"/>
                <w:lang w:val="en-US"/>
              </w:rPr>
              <w:t>RPTC Activity Contribution</w:t>
            </w:r>
          </w:p>
        </w:tc>
      </w:tr>
      <w:tr w:rsidR="00D87B67" w:rsidRPr="00B0092D" w14:paraId="20A6BBDD" w14:textId="77777777" w:rsidTr="00D87B67">
        <w:sdt>
          <w:sdtPr>
            <w:rPr>
              <w:rFonts w:ascii="Aptos" w:hAnsi="Aptos"/>
              <w:iCs/>
              <w:color w:val="000000"/>
            </w:rPr>
            <w:alias w:val="mandate1"/>
            <w:tag w:val="mandate1"/>
            <w:id w:val="932018385"/>
            <w:placeholder>
              <w:docPart w:val="E1390928E98142139A6E467C4A07EF66"/>
            </w:placeholder>
            <w:showingPlcHdr/>
            <w:text/>
          </w:sdtPr>
          <w:sdtContent>
            <w:tc>
              <w:tcPr>
                <w:tcW w:w="3703" w:type="dxa"/>
              </w:tcPr>
              <w:p w14:paraId="5A0649DE" w14:textId="77777777" w:rsidR="00D87B67" w:rsidRPr="00B0092D" w:rsidRDefault="00BA663A" w:rsidP="00D53680">
                <w:pPr>
                  <w:jc w:val="both"/>
                  <w:rPr>
                    <w:rFonts w:asciiTheme="minorHAnsi" w:hAnsiTheme="minorHAnsi"/>
                    <w:i/>
                    <w:iCs/>
                    <w:color w:val="0070C0"/>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sdt>
          <w:sdtPr>
            <w:rPr>
              <w:rFonts w:ascii="Aptos" w:hAnsi="Aptos"/>
              <w:iCs/>
              <w:color w:val="000000"/>
            </w:rPr>
            <w:alias w:val="activityContribution1"/>
            <w:tag w:val="activityContribution1"/>
            <w:id w:val="1338657678"/>
            <w:placeholder>
              <w:docPart w:val="C169D05A73D045EE91EE698ABF4BE351"/>
            </w:placeholder>
            <w:showingPlcHdr/>
            <w:text/>
          </w:sdtPr>
          <w:sdtContent>
            <w:tc>
              <w:tcPr>
                <w:tcW w:w="4508" w:type="dxa"/>
              </w:tcPr>
              <w:p w14:paraId="3E4CBACA" w14:textId="77777777" w:rsidR="00D87B67" w:rsidRPr="00B0092D" w:rsidRDefault="00BA663A" w:rsidP="00D53680">
                <w:pPr>
                  <w:jc w:val="both"/>
                  <w:rPr>
                    <w:rFonts w:asciiTheme="minorHAnsi" w:hAnsiTheme="minorHAnsi"/>
                    <w:i/>
                    <w:iCs/>
                    <w:color w:val="0070C0"/>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D87B67" w:rsidRPr="00B0092D" w14:paraId="4632B682" w14:textId="77777777" w:rsidTr="00D87B67">
        <w:sdt>
          <w:sdtPr>
            <w:rPr>
              <w:rFonts w:ascii="Aptos" w:hAnsi="Aptos"/>
              <w:iCs/>
              <w:color w:val="000000"/>
            </w:rPr>
            <w:alias w:val="mandate2"/>
            <w:tag w:val="mandate2"/>
            <w:id w:val="1095208898"/>
            <w:placeholder>
              <w:docPart w:val="2D1BF838AAFF4C95835E347990C9BEE2"/>
            </w:placeholder>
            <w:showingPlcHdr/>
            <w:text/>
          </w:sdtPr>
          <w:sdtContent>
            <w:tc>
              <w:tcPr>
                <w:tcW w:w="3703" w:type="dxa"/>
              </w:tcPr>
              <w:p w14:paraId="3781D704" w14:textId="77777777" w:rsidR="00D87B67" w:rsidRPr="00B0092D" w:rsidRDefault="00BA663A" w:rsidP="00D53680">
                <w:pPr>
                  <w:jc w:val="both"/>
                  <w:rPr>
                    <w:rFonts w:asciiTheme="minorHAnsi" w:hAnsiTheme="minorHAnsi"/>
                    <w:i/>
                    <w:iCs/>
                    <w:color w:val="0070C0"/>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sdt>
          <w:sdtPr>
            <w:rPr>
              <w:rFonts w:ascii="Aptos" w:hAnsi="Aptos"/>
              <w:iCs/>
              <w:color w:val="000000"/>
            </w:rPr>
            <w:alias w:val="activityContribution2"/>
            <w:tag w:val="activityContribution2"/>
            <w:id w:val="273136433"/>
            <w:placeholder>
              <w:docPart w:val="132B1D1184FA4DC5B9B1532729F8DAF8"/>
            </w:placeholder>
            <w:showingPlcHdr/>
            <w:text/>
          </w:sdtPr>
          <w:sdtContent>
            <w:tc>
              <w:tcPr>
                <w:tcW w:w="4508" w:type="dxa"/>
              </w:tcPr>
              <w:p w14:paraId="0B22841B" w14:textId="77777777" w:rsidR="00D87B67" w:rsidRPr="00B0092D" w:rsidRDefault="00BA663A" w:rsidP="00D53680">
                <w:pPr>
                  <w:jc w:val="both"/>
                  <w:rPr>
                    <w:rFonts w:asciiTheme="minorHAnsi" w:hAnsiTheme="minorHAnsi"/>
                    <w:i/>
                    <w:iCs/>
                    <w:color w:val="0070C0"/>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bl>
    <w:p w14:paraId="229063A2" w14:textId="77777777" w:rsidR="00D87B67" w:rsidRPr="00B0092D" w:rsidRDefault="00D87B67" w:rsidP="00D53680">
      <w:pPr>
        <w:jc w:val="both"/>
        <w:rPr>
          <w:rFonts w:asciiTheme="minorHAnsi" w:hAnsiTheme="minorHAnsi"/>
          <w:i/>
          <w:iCs/>
          <w:color w:val="0070C0"/>
        </w:rPr>
      </w:pPr>
    </w:p>
    <w:p w14:paraId="184AFF7E" w14:textId="77777777" w:rsidR="00D87B67" w:rsidRPr="00B0092D" w:rsidRDefault="00D87B67" w:rsidP="008819C7">
      <w:pPr>
        <w:ind w:left="720"/>
        <w:jc w:val="both"/>
        <w:rPr>
          <w:rFonts w:asciiTheme="minorHAnsi" w:hAnsiTheme="minorHAnsi"/>
          <w:i/>
          <w:iCs/>
          <w:color w:val="0070C0"/>
        </w:rPr>
      </w:pPr>
      <w:r w:rsidRPr="00B0092D">
        <w:rPr>
          <w:rFonts w:asciiTheme="minorHAnsi" w:hAnsiTheme="minorHAnsi"/>
          <w:i/>
          <w:iCs/>
          <w:color w:val="0070C0"/>
        </w:rPr>
        <w:t xml:space="preserve">&lt;&lt;Instructions&gt;&gt; </w:t>
      </w:r>
      <w:r w:rsidR="008819C7">
        <w:rPr>
          <w:rFonts w:asciiTheme="minorHAnsi" w:hAnsiTheme="minorHAnsi"/>
          <w:i/>
          <w:iCs/>
          <w:color w:val="0070C0"/>
        </w:rPr>
        <w:br/>
      </w:r>
      <w:r w:rsidRPr="00B0092D">
        <w:rPr>
          <w:rFonts w:asciiTheme="minorHAnsi" w:hAnsiTheme="minorHAnsi"/>
          <w:i/>
          <w:iCs/>
          <w:color w:val="0070C0"/>
        </w:rPr>
        <w:t>Please add any additional relevant information (optional):</w:t>
      </w:r>
    </w:p>
    <w:p w14:paraId="10383CC0" w14:textId="77777777" w:rsidR="00D87B67" w:rsidRPr="00B0092D" w:rsidRDefault="00D87B67" w:rsidP="00D87B67">
      <w:pPr>
        <w:rPr>
          <w:rFonts w:asciiTheme="minorHAnsi" w:hAnsiTheme="minorHAnsi"/>
          <w:b/>
          <w:bCs/>
        </w:rPr>
      </w:pPr>
      <w:r w:rsidRPr="00B0092D">
        <w:rPr>
          <w:rFonts w:asciiTheme="minorHAnsi" w:hAnsiTheme="minorHAnsi"/>
        </w:rPr>
        <w:tab/>
      </w:r>
    </w:p>
    <w:sdt>
      <w:sdtPr>
        <w:alias w:val="additionalMandate"/>
        <w:tag w:val="additionalMandate"/>
        <w:id w:val="-631330118"/>
        <w:placeholder>
          <w:docPart w:val="D7C054116D1544EB897768A1F7127FF1"/>
        </w:placeholder>
        <w:showingPlcHdr/>
      </w:sdtPr>
      <w:sdtContent>
        <w:p w14:paraId="587F3929" w14:textId="77777777" w:rsidR="00D87B67" w:rsidRPr="00B0092D" w:rsidRDefault="002B1581" w:rsidP="00D87B67">
          <w:pPr>
            <w:pStyle w:val="ListParagraph"/>
            <w:jc w:val="both"/>
          </w:pPr>
          <w:r w:rsidRPr="00BA663A">
            <w:rPr>
              <w:rStyle w:val="PlaceholderText"/>
              <w:rFonts w:ascii="Aptos" w:eastAsiaTheme="minorHAnsi" w:hAnsi="Aptos"/>
              <w:color w:val="000000"/>
              <w:shd w:val="clear" w:color="auto" w:fill="DCDCDC"/>
            </w:rPr>
            <w:t>Click or tap here to enter text.</w:t>
          </w:r>
        </w:p>
      </w:sdtContent>
    </w:sdt>
    <w:p w14:paraId="23C0C891" w14:textId="77777777" w:rsidR="00D87B67" w:rsidRPr="00B0092D" w:rsidRDefault="00D87B67" w:rsidP="00D87B67">
      <w:pPr>
        <w:jc w:val="both"/>
        <w:rPr>
          <w:rFonts w:asciiTheme="minorHAnsi" w:hAnsiTheme="minorHAnsi"/>
          <w:i/>
          <w:iCs/>
          <w:color w:val="0070C0"/>
        </w:rPr>
      </w:pPr>
      <w:r w:rsidRPr="00B0092D">
        <w:rPr>
          <w:rFonts w:asciiTheme="minorHAnsi" w:hAnsiTheme="minorHAnsi"/>
          <w:i/>
          <w:iCs/>
          <w:color w:val="0070C0"/>
        </w:rPr>
        <w:tab/>
      </w:r>
    </w:p>
    <w:p w14:paraId="35DB2104" w14:textId="77777777" w:rsidR="007371A4" w:rsidRPr="00B0092D" w:rsidRDefault="007371A4" w:rsidP="007371A4">
      <w:pPr>
        <w:rPr>
          <w:rFonts w:asciiTheme="minorHAnsi" w:hAnsiTheme="minorHAnsi"/>
        </w:rPr>
      </w:pPr>
    </w:p>
    <w:p w14:paraId="328E7517" w14:textId="77777777" w:rsidR="007371A4" w:rsidRPr="00B0092D" w:rsidRDefault="007371A4" w:rsidP="007371A4">
      <w:pPr>
        <w:numPr>
          <w:ilvl w:val="0"/>
          <w:numId w:val="1"/>
        </w:numPr>
        <w:rPr>
          <w:rFonts w:asciiTheme="minorHAnsi" w:hAnsiTheme="minorHAnsi"/>
        </w:rPr>
      </w:pPr>
      <w:r w:rsidRPr="00B0092D">
        <w:rPr>
          <w:rFonts w:asciiTheme="minorHAnsi" w:hAnsiTheme="minorHAnsi"/>
          <w:b/>
        </w:rPr>
        <w:t xml:space="preserve">Recipient Country Request </w:t>
      </w:r>
    </w:p>
    <w:p w14:paraId="1E2EB6A5" w14:textId="77777777" w:rsidR="007371A4" w:rsidRPr="00B0092D" w:rsidRDefault="007371A4" w:rsidP="007371A4">
      <w:pPr>
        <w:ind w:left="360"/>
        <w:rPr>
          <w:rFonts w:asciiTheme="minorHAnsi" w:hAnsiTheme="minorHAnsi"/>
        </w:rPr>
      </w:pPr>
    </w:p>
    <w:p w14:paraId="01218FC4" w14:textId="77777777" w:rsidR="007371A4" w:rsidRPr="00B0092D" w:rsidRDefault="007371A4" w:rsidP="007371A4">
      <w:pPr>
        <w:ind w:left="720"/>
        <w:jc w:val="both"/>
        <w:rPr>
          <w:rFonts w:asciiTheme="minorHAnsi" w:hAnsiTheme="minorHAnsi"/>
          <w:i/>
          <w:iCs/>
          <w:color w:val="0070C0"/>
        </w:rPr>
      </w:pPr>
      <w:r w:rsidRPr="00B0092D">
        <w:rPr>
          <w:rFonts w:asciiTheme="minorHAnsi" w:hAnsiTheme="minorHAnsi"/>
          <w:i/>
          <w:iCs/>
          <w:color w:val="0070C0"/>
        </w:rPr>
        <w:t>&lt;&lt;Instructions&gt;&gt;</w:t>
      </w:r>
      <w:r w:rsidRPr="00B0092D">
        <w:rPr>
          <w:rFonts w:asciiTheme="minorHAnsi" w:hAnsiTheme="minorHAnsi"/>
          <w:i/>
          <w:iCs/>
          <w:color w:val="0070C0"/>
        </w:rPr>
        <w:br/>
        <w:t xml:space="preserve">Please indicate if this activity has been developed in response to a direct country request, to provide support to a specific Member State, made either by a </w:t>
      </w:r>
      <w:proofErr w:type="gramStart"/>
      <w:r w:rsidRPr="00B0092D">
        <w:rPr>
          <w:rFonts w:asciiTheme="minorHAnsi" w:hAnsiTheme="minorHAnsi"/>
          <w:i/>
          <w:iCs/>
          <w:color w:val="0070C0"/>
        </w:rPr>
        <w:t>Government</w:t>
      </w:r>
      <w:proofErr w:type="gramEnd"/>
      <w:r w:rsidRPr="00B0092D">
        <w:rPr>
          <w:rFonts w:asciiTheme="minorHAnsi" w:hAnsiTheme="minorHAnsi"/>
          <w:i/>
          <w:iCs/>
          <w:color w:val="0070C0"/>
        </w:rPr>
        <w:t xml:space="preserve"> (i.e. ministries/departments, Permanent Missions), a UN Resident Coordinator’s Office or another UN entity or intergovernmental organization. Please reference the entry or entries in DESA’s Capacity Development Requests Log if so. </w:t>
      </w:r>
    </w:p>
    <w:p w14:paraId="7F95120A" w14:textId="77777777" w:rsidR="007371A4" w:rsidRPr="00B0092D" w:rsidRDefault="007371A4" w:rsidP="007371A4">
      <w:pPr>
        <w:ind w:left="1080"/>
        <w:jc w:val="both"/>
        <w:rPr>
          <w:rFonts w:asciiTheme="minorHAnsi" w:hAnsiTheme="minorHAnsi"/>
          <w:i/>
          <w:iCs/>
          <w:color w:val="0070C0"/>
        </w:rPr>
      </w:pPr>
    </w:p>
    <w:p w14:paraId="14E2008C" w14:textId="77777777" w:rsidR="007371A4" w:rsidRPr="00B0092D" w:rsidRDefault="007371A4" w:rsidP="007371A4">
      <w:pPr>
        <w:ind w:left="720"/>
        <w:jc w:val="both"/>
        <w:rPr>
          <w:rFonts w:asciiTheme="minorHAnsi" w:hAnsiTheme="minorHAnsi"/>
          <w:i/>
          <w:iCs/>
          <w:color w:val="0070C0"/>
        </w:rPr>
      </w:pPr>
      <w:r w:rsidRPr="00B0092D">
        <w:rPr>
          <w:rFonts w:asciiTheme="minorHAnsi" w:hAnsiTheme="minorHAnsi"/>
          <w:i/>
          <w:iCs/>
          <w:color w:val="0070C0"/>
        </w:rPr>
        <w:lastRenderedPageBreak/>
        <w:t>For activities developed in response to other types of demand, please list the evidence of demand from the target countries (e.g., area identified as a priority in the country’s UN Sustainable Development Cooperation Framework (UNSDCF)</w:t>
      </w:r>
      <w:proofErr w:type="gramStart"/>
      <w:r w:rsidRPr="00B0092D">
        <w:rPr>
          <w:rFonts w:asciiTheme="minorHAnsi" w:hAnsiTheme="minorHAnsi"/>
          <w:i/>
          <w:iCs/>
          <w:color w:val="0070C0"/>
        </w:rPr>
        <w:t>—please</w:t>
      </w:r>
      <w:proofErr w:type="gramEnd"/>
      <w:r w:rsidRPr="00B0092D">
        <w:rPr>
          <w:rFonts w:asciiTheme="minorHAnsi" w:hAnsiTheme="minorHAnsi"/>
          <w:i/>
          <w:iCs/>
          <w:color w:val="0070C0"/>
        </w:rPr>
        <w:t xml:space="preserve"> list the relevant UNSDCF outcome if so, in the Voluntary National Review (VNR), or in one or more country needs assessments). </w:t>
      </w:r>
    </w:p>
    <w:p w14:paraId="3D3BC411" w14:textId="77777777" w:rsidR="007371A4" w:rsidRPr="00B0092D" w:rsidRDefault="007371A4" w:rsidP="007371A4">
      <w:pPr>
        <w:ind w:left="720"/>
        <w:jc w:val="both"/>
        <w:rPr>
          <w:rFonts w:asciiTheme="minorHAnsi" w:hAnsiTheme="minorHAnsi"/>
          <w:i/>
          <w:iCs/>
          <w:color w:val="0070C0"/>
        </w:rPr>
      </w:pPr>
    </w:p>
    <w:sdt>
      <w:sdtPr>
        <w:rPr>
          <w:rFonts w:asciiTheme="minorHAnsi" w:hAnsiTheme="minorHAnsi"/>
          <w:highlight w:val="yellow"/>
        </w:rPr>
        <w:alias w:val="request"/>
        <w:tag w:val="request"/>
        <w:id w:val="2142297636"/>
        <w:placeholder>
          <w:docPart w:val="C83A0EB681E14FA480D1949293FF0487"/>
        </w:placeholder>
        <w:showingPlcHdr/>
      </w:sdtPr>
      <w:sdtEndPr>
        <w:rPr>
          <w:i/>
          <w:iCs/>
          <w:color w:val="0070C0"/>
          <w:highlight w:val="none"/>
        </w:rPr>
      </w:sdtEndPr>
      <w:sdtContent>
        <w:p w14:paraId="38DD8569" w14:textId="77777777" w:rsidR="007371A4" w:rsidRPr="00B0092D" w:rsidRDefault="00BA663A" w:rsidP="007371A4">
          <w:pPr>
            <w:ind w:left="720"/>
            <w:jc w:val="both"/>
            <w:rPr>
              <w:rFonts w:asciiTheme="minorHAnsi" w:hAnsiTheme="minorHAnsi"/>
              <w:i/>
              <w:iCs/>
              <w:color w:val="0070C0"/>
            </w:rPr>
          </w:pPr>
          <w:r w:rsidRPr="00BA663A">
            <w:rPr>
              <w:rStyle w:val="PlaceholderText"/>
              <w:rFonts w:ascii="Aptos" w:eastAsiaTheme="minorHAnsi" w:hAnsi="Aptos"/>
              <w:color w:val="000000"/>
              <w:shd w:val="clear" w:color="auto" w:fill="DCDCDC"/>
            </w:rPr>
            <w:t>Click or tap here to enter text.</w:t>
          </w:r>
        </w:p>
      </w:sdtContent>
    </w:sdt>
    <w:p w14:paraId="2553E0B1" w14:textId="77777777" w:rsidR="007371A4" w:rsidRPr="00B0092D" w:rsidRDefault="007371A4" w:rsidP="007371A4">
      <w:pPr>
        <w:ind w:left="360"/>
        <w:jc w:val="both"/>
        <w:rPr>
          <w:rFonts w:asciiTheme="minorHAnsi" w:hAnsiTheme="minorHAnsi"/>
          <w:i/>
          <w:iCs/>
          <w:color w:val="0070C0"/>
        </w:rPr>
      </w:pPr>
    </w:p>
    <w:p w14:paraId="1DDFAE16" w14:textId="77777777" w:rsidR="007371A4" w:rsidRPr="00B0092D" w:rsidRDefault="007371A4" w:rsidP="007371A4">
      <w:pPr>
        <w:pStyle w:val="CommentText"/>
        <w:numPr>
          <w:ilvl w:val="0"/>
          <w:numId w:val="1"/>
        </w:numPr>
        <w:rPr>
          <w:rFonts w:asciiTheme="minorHAnsi" w:hAnsiTheme="minorHAnsi" w:cstheme="minorHAnsi"/>
          <w:b/>
          <w:bCs/>
          <w:sz w:val="24"/>
          <w:szCs w:val="24"/>
        </w:rPr>
      </w:pPr>
      <w:r w:rsidRPr="00B0092D">
        <w:rPr>
          <w:rFonts w:asciiTheme="minorHAnsi" w:hAnsiTheme="minorHAnsi" w:cstheme="minorBidi"/>
          <w:b/>
          <w:bCs/>
          <w:sz w:val="24"/>
          <w:szCs w:val="24"/>
        </w:rPr>
        <w:t>SDGs</w:t>
      </w:r>
    </w:p>
    <w:p w14:paraId="292635EB" w14:textId="77777777" w:rsidR="007371A4" w:rsidRPr="00B0092D" w:rsidRDefault="007371A4" w:rsidP="007371A4">
      <w:pPr>
        <w:pStyle w:val="CommentText"/>
        <w:rPr>
          <w:b/>
          <w:bCs/>
        </w:rPr>
      </w:pPr>
    </w:p>
    <w:p w14:paraId="39EF4D7E" w14:textId="77777777" w:rsidR="007371A4" w:rsidRPr="00B0092D" w:rsidRDefault="007371A4" w:rsidP="007371A4">
      <w:pPr>
        <w:pStyle w:val="CommentText"/>
        <w:ind w:left="720"/>
        <w:rPr>
          <w:rFonts w:asciiTheme="minorHAnsi" w:hAnsiTheme="minorHAnsi" w:cstheme="minorBidi"/>
          <w:i/>
          <w:iCs/>
          <w:color w:val="0070C0"/>
          <w:sz w:val="24"/>
          <w:szCs w:val="24"/>
        </w:rPr>
      </w:pPr>
      <w:r w:rsidRPr="008819C7">
        <w:rPr>
          <w:rFonts w:asciiTheme="minorHAnsi" w:hAnsiTheme="minorHAnsi" w:cstheme="minorBidi"/>
          <w:i/>
          <w:iCs/>
          <w:color w:val="0070C0"/>
          <w:sz w:val="24"/>
          <w:szCs w:val="24"/>
        </w:rPr>
        <w:t>&lt;&lt;Instructions&gt;&gt;</w:t>
      </w:r>
      <w:r w:rsidRPr="00B0092D">
        <w:rPr>
          <w:rFonts w:asciiTheme="minorHAnsi" w:hAnsiTheme="minorHAnsi"/>
          <w:i/>
          <w:iCs/>
          <w:color w:val="0070C0"/>
        </w:rPr>
        <w:br/>
      </w:r>
      <w:r w:rsidRPr="00B0092D">
        <w:rPr>
          <w:rFonts w:asciiTheme="minorHAnsi" w:hAnsiTheme="minorHAnsi" w:cstheme="minorBidi"/>
          <w:i/>
          <w:iCs/>
          <w:color w:val="0070C0"/>
          <w:sz w:val="24"/>
          <w:szCs w:val="24"/>
        </w:rPr>
        <w:t>Please list the most relevant SDGs targets that this activity contributes towards</w:t>
      </w:r>
    </w:p>
    <w:tbl>
      <w:tblPr>
        <w:tblStyle w:val="TableGrid"/>
        <w:tblpPr w:leftFromText="180" w:rightFromText="180" w:vertAnchor="text" w:horzAnchor="margin" w:tblpXSpec="center" w:tblpY="167"/>
        <w:tblW w:w="4192" w:type="pct"/>
        <w:tblLook w:val="04A0" w:firstRow="1" w:lastRow="0" w:firstColumn="1" w:lastColumn="0" w:noHBand="0" w:noVBand="1"/>
      </w:tblPr>
      <w:tblGrid>
        <w:gridCol w:w="456"/>
        <w:gridCol w:w="2168"/>
        <w:gridCol w:w="4935"/>
      </w:tblGrid>
      <w:tr w:rsidR="007371A4" w:rsidRPr="00B0092D" w14:paraId="06F5268A" w14:textId="77777777" w:rsidTr="00C17DC5">
        <w:trPr>
          <w:trHeight w:val="290"/>
        </w:trPr>
        <w:tc>
          <w:tcPr>
            <w:tcW w:w="288" w:type="pct"/>
            <w:shd w:val="clear" w:color="auto" w:fill="C1E4F5" w:themeFill="accent1" w:themeFillTint="33"/>
          </w:tcPr>
          <w:p w14:paraId="2C7C9B70" w14:textId="77777777" w:rsidR="007371A4" w:rsidRPr="00B0092D" w:rsidRDefault="007371A4" w:rsidP="00D53680">
            <w:pPr>
              <w:jc w:val="center"/>
              <w:rPr>
                <w:rFonts w:ascii="Calibri" w:hAnsi="Calibri" w:cs="Calibri"/>
                <w:b/>
                <w:bCs/>
                <w:color w:val="000000"/>
                <w:lang w:val="en-US"/>
              </w:rPr>
            </w:pPr>
          </w:p>
        </w:tc>
        <w:tc>
          <w:tcPr>
            <w:tcW w:w="1441" w:type="pct"/>
            <w:shd w:val="clear" w:color="auto" w:fill="C1E4F5" w:themeFill="accent1" w:themeFillTint="33"/>
            <w:noWrap/>
            <w:hideMark/>
          </w:tcPr>
          <w:p w14:paraId="4363E829" w14:textId="77777777" w:rsidR="007371A4" w:rsidRPr="00B0092D" w:rsidRDefault="007371A4" w:rsidP="00D53680">
            <w:pPr>
              <w:jc w:val="center"/>
              <w:rPr>
                <w:rFonts w:ascii="Calibri" w:hAnsi="Calibri" w:cs="Calibri"/>
                <w:b/>
                <w:bCs/>
                <w:color w:val="000000"/>
                <w:lang w:val="en-US" w:eastAsia="zh-CN"/>
              </w:rPr>
            </w:pPr>
            <w:r w:rsidRPr="00B0092D">
              <w:rPr>
                <w:rFonts w:ascii="Calibri" w:hAnsi="Calibri" w:cs="Calibri"/>
                <w:b/>
                <w:bCs/>
                <w:color w:val="000000"/>
                <w:lang w:val="en-US"/>
              </w:rPr>
              <w:t xml:space="preserve">SDG </w:t>
            </w:r>
          </w:p>
        </w:tc>
        <w:tc>
          <w:tcPr>
            <w:tcW w:w="3270" w:type="pct"/>
            <w:shd w:val="clear" w:color="auto" w:fill="C1E4F5" w:themeFill="accent1" w:themeFillTint="33"/>
            <w:noWrap/>
            <w:hideMark/>
          </w:tcPr>
          <w:p w14:paraId="6ACE49E1" w14:textId="77777777" w:rsidR="007371A4" w:rsidRPr="00B0092D" w:rsidRDefault="007371A4" w:rsidP="00D53680">
            <w:pPr>
              <w:jc w:val="center"/>
              <w:rPr>
                <w:rFonts w:ascii="Calibri" w:hAnsi="Calibri" w:cs="Calibri"/>
                <w:b/>
                <w:bCs/>
                <w:color w:val="000000"/>
                <w:lang w:val="en-US"/>
              </w:rPr>
            </w:pPr>
            <w:r w:rsidRPr="00B0092D">
              <w:rPr>
                <w:rFonts w:ascii="Calibri" w:hAnsi="Calibri" w:cs="Calibri"/>
                <w:b/>
                <w:bCs/>
                <w:color w:val="000000"/>
                <w:lang w:val="en-US"/>
              </w:rPr>
              <w:t>SDG Title</w:t>
            </w:r>
          </w:p>
        </w:tc>
      </w:tr>
      <w:tr w:rsidR="007371A4" w:rsidRPr="00B0092D" w14:paraId="6AD47B1F" w14:textId="77777777" w:rsidTr="00D53680">
        <w:trPr>
          <w:trHeight w:val="290"/>
        </w:trPr>
        <w:sdt>
          <w:sdtPr>
            <w:rPr>
              <w:rFonts w:ascii="Aptos" w:hAnsi="Aptos" w:cs="Calibri"/>
              <w:color w:val="000000"/>
              <w:highlight w:val="lightGray"/>
            </w:rPr>
            <w:alias w:val="chkbox_sdg_opt_SDG1"/>
            <w:tag w:val="chkbox_sdg_opt_SDG1"/>
            <w:id w:val="-242107098"/>
            <w14:checkbox>
              <w14:checked w14:val="0"/>
              <w14:checkedState w14:val="2612" w14:font="MS Gothic"/>
              <w14:uncheckedState w14:val="2610" w14:font="MS Gothic"/>
            </w14:checkbox>
          </w:sdtPr>
          <w:sdtContent>
            <w:tc>
              <w:tcPr>
                <w:tcW w:w="288" w:type="pct"/>
              </w:tcPr>
              <w:p w14:paraId="05D441E5" w14:textId="77777777" w:rsidR="007371A4" w:rsidRPr="00BD56B1" w:rsidRDefault="00C0294C"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lang w:val="en-US"/>
                  </w:rPr>
                  <w:t>☐</w:t>
                </w:r>
              </w:p>
            </w:tc>
          </w:sdtContent>
        </w:sdt>
        <w:tc>
          <w:tcPr>
            <w:tcW w:w="1441" w:type="pct"/>
            <w:noWrap/>
            <w:hideMark/>
          </w:tcPr>
          <w:p w14:paraId="3AF0A5CA"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w:t>
            </w:r>
          </w:p>
        </w:tc>
        <w:tc>
          <w:tcPr>
            <w:tcW w:w="3270" w:type="pct"/>
            <w:noWrap/>
            <w:hideMark/>
          </w:tcPr>
          <w:p w14:paraId="3D1507AE"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No Poverty</w:t>
            </w:r>
          </w:p>
        </w:tc>
      </w:tr>
      <w:tr w:rsidR="007371A4" w:rsidRPr="00B0092D" w14:paraId="12435434" w14:textId="77777777" w:rsidTr="00D53680">
        <w:trPr>
          <w:trHeight w:val="290"/>
        </w:trPr>
        <w:sdt>
          <w:sdtPr>
            <w:rPr>
              <w:rFonts w:ascii="Aptos" w:hAnsi="Aptos" w:cs="Calibri"/>
              <w:color w:val="000000"/>
              <w:highlight w:val="lightGray"/>
            </w:rPr>
            <w:alias w:val="chkbox_sdg_opt_SDG2"/>
            <w:tag w:val="chkbox_sdg_opt_SDG2"/>
            <w:id w:val="827630563"/>
            <w14:checkbox>
              <w14:checked w14:val="0"/>
              <w14:checkedState w14:val="2612" w14:font="MS Gothic"/>
              <w14:uncheckedState w14:val="2610" w14:font="MS Gothic"/>
            </w14:checkbox>
          </w:sdtPr>
          <w:sdtContent>
            <w:tc>
              <w:tcPr>
                <w:tcW w:w="288" w:type="pct"/>
              </w:tcPr>
              <w:p w14:paraId="74843717" w14:textId="77777777" w:rsidR="007371A4" w:rsidRPr="00BD56B1" w:rsidRDefault="007371A4"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lang w:val="en-US"/>
                  </w:rPr>
                  <w:t>☐</w:t>
                </w:r>
              </w:p>
            </w:tc>
          </w:sdtContent>
        </w:sdt>
        <w:tc>
          <w:tcPr>
            <w:tcW w:w="1441" w:type="pct"/>
            <w:noWrap/>
            <w:hideMark/>
          </w:tcPr>
          <w:p w14:paraId="0F425DAD"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2</w:t>
            </w:r>
          </w:p>
        </w:tc>
        <w:tc>
          <w:tcPr>
            <w:tcW w:w="3270" w:type="pct"/>
            <w:noWrap/>
            <w:hideMark/>
          </w:tcPr>
          <w:p w14:paraId="0010741E"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Zero Hunger</w:t>
            </w:r>
          </w:p>
        </w:tc>
      </w:tr>
      <w:tr w:rsidR="007371A4" w:rsidRPr="00B0092D" w14:paraId="5E7637FA" w14:textId="77777777" w:rsidTr="00D53680">
        <w:trPr>
          <w:trHeight w:val="290"/>
        </w:trPr>
        <w:sdt>
          <w:sdtPr>
            <w:rPr>
              <w:rFonts w:ascii="Aptos" w:hAnsi="Aptos" w:cs="Calibri"/>
              <w:color w:val="000000"/>
              <w:highlight w:val="lightGray"/>
            </w:rPr>
            <w:alias w:val="chkbox_sdg_opt_SDG3"/>
            <w:tag w:val="chkbox_sdg_opt_SDG3"/>
            <w:id w:val="1961601795"/>
            <w14:checkbox>
              <w14:checked w14:val="0"/>
              <w14:checkedState w14:val="2612" w14:font="MS Gothic"/>
              <w14:uncheckedState w14:val="2610" w14:font="MS Gothic"/>
            </w14:checkbox>
          </w:sdtPr>
          <w:sdtContent>
            <w:tc>
              <w:tcPr>
                <w:tcW w:w="288" w:type="pct"/>
              </w:tcPr>
              <w:p w14:paraId="3C02164D"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371E4D13"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3</w:t>
            </w:r>
          </w:p>
        </w:tc>
        <w:tc>
          <w:tcPr>
            <w:tcW w:w="3270" w:type="pct"/>
            <w:noWrap/>
            <w:hideMark/>
          </w:tcPr>
          <w:p w14:paraId="207FB602"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Good Health and Well-being</w:t>
            </w:r>
          </w:p>
        </w:tc>
      </w:tr>
      <w:tr w:rsidR="007371A4" w:rsidRPr="00B0092D" w14:paraId="6D8E2A07" w14:textId="77777777" w:rsidTr="00D53680">
        <w:trPr>
          <w:trHeight w:val="290"/>
        </w:trPr>
        <w:sdt>
          <w:sdtPr>
            <w:rPr>
              <w:rFonts w:ascii="Aptos" w:hAnsi="Aptos" w:cs="Calibri"/>
              <w:color w:val="000000"/>
              <w:highlight w:val="lightGray"/>
            </w:rPr>
            <w:alias w:val="chkbox_sdg_opt_SDG4"/>
            <w:tag w:val="chkbox_sdg_opt_SDG4"/>
            <w:id w:val="1956433610"/>
            <w14:checkbox>
              <w14:checked w14:val="0"/>
              <w14:checkedState w14:val="2612" w14:font="MS Gothic"/>
              <w14:uncheckedState w14:val="2610" w14:font="MS Gothic"/>
            </w14:checkbox>
          </w:sdtPr>
          <w:sdtContent>
            <w:tc>
              <w:tcPr>
                <w:tcW w:w="288" w:type="pct"/>
              </w:tcPr>
              <w:p w14:paraId="784E5612"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7048F216"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4</w:t>
            </w:r>
          </w:p>
        </w:tc>
        <w:tc>
          <w:tcPr>
            <w:tcW w:w="3270" w:type="pct"/>
            <w:noWrap/>
            <w:hideMark/>
          </w:tcPr>
          <w:p w14:paraId="397C3871"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Quality Education</w:t>
            </w:r>
          </w:p>
        </w:tc>
      </w:tr>
      <w:tr w:rsidR="007371A4" w:rsidRPr="00B0092D" w14:paraId="57BF9EDC" w14:textId="77777777" w:rsidTr="00D53680">
        <w:trPr>
          <w:trHeight w:val="290"/>
        </w:trPr>
        <w:sdt>
          <w:sdtPr>
            <w:rPr>
              <w:rFonts w:ascii="Aptos" w:hAnsi="Aptos" w:cs="Calibri"/>
              <w:color w:val="000000"/>
              <w:highlight w:val="lightGray"/>
            </w:rPr>
            <w:alias w:val="chkbox_sdg_opt_SDG5"/>
            <w:tag w:val="chkbox_sdg_opt_SDG5"/>
            <w:id w:val="1748300539"/>
            <w14:checkbox>
              <w14:checked w14:val="0"/>
              <w14:checkedState w14:val="2612" w14:font="MS Gothic"/>
              <w14:uncheckedState w14:val="2610" w14:font="MS Gothic"/>
            </w14:checkbox>
          </w:sdtPr>
          <w:sdtContent>
            <w:tc>
              <w:tcPr>
                <w:tcW w:w="288" w:type="pct"/>
              </w:tcPr>
              <w:p w14:paraId="01EF4CBA" w14:textId="77777777" w:rsidR="007371A4" w:rsidRPr="00BD56B1" w:rsidRDefault="007371A4"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lang w:val="en-US"/>
                  </w:rPr>
                  <w:t>☐</w:t>
                </w:r>
              </w:p>
            </w:tc>
          </w:sdtContent>
        </w:sdt>
        <w:tc>
          <w:tcPr>
            <w:tcW w:w="1441" w:type="pct"/>
            <w:noWrap/>
            <w:hideMark/>
          </w:tcPr>
          <w:p w14:paraId="545F2A8D"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5</w:t>
            </w:r>
          </w:p>
        </w:tc>
        <w:tc>
          <w:tcPr>
            <w:tcW w:w="3270" w:type="pct"/>
            <w:noWrap/>
            <w:hideMark/>
          </w:tcPr>
          <w:p w14:paraId="61F038CB"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Gender Equality</w:t>
            </w:r>
          </w:p>
        </w:tc>
      </w:tr>
      <w:tr w:rsidR="007371A4" w:rsidRPr="00B0092D" w14:paraId="5A9F5D2C" w14:textId="77777777" w:rsidTr="00D53680">
        <w:trPr>
          <w:trHeight w:val="290"/>
        </w:trPr>
        <w:sdt>
          <w:sdtPr>
            <w:rPr>
              <w:rFonts w:ascii="Aptos" w:hAnsi="Aptos" w:cs="Calibri"/>
              <w:color w:val="000000"/>
              <w:highlight w:val="lightGray"/>
            </w:rPr>
            <w:alias w:val="chkbox_sdg_opt_SDG6"/>
            <w:tag w:val="chkbox_sdg_opt_SDG6"/>
            <w:id w:val="569470223"/>
            <w14:checkbox>
              <w14:checked w14:val="0"/>
              <w14:checkedState w14:val="2612" w14:font="MS Gothic"/>
              <w14:uncheckedState w14:val="2610" w14:font="MS Gothic"/>
            </w14:checkbox>
          </w:sdtPr>
          <w:sdtContent>
            <w:tc>
              <w:tcPr>
                <w:tcW w:w="288" w:type="pct"/>
              </w:tcPr>
              <w:p w14:paraId="6D3E32F7"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06360DCB"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6</w:t>
            </w:r>
          </w:p>
        </w:tc>
        <w:tc>
          <w:tcPr>
            <w:tcW w:w="3270" w:type="pct"/>
            <w:noWrap/>
            <w:hideMark/>
          </w:tcPr>
          <w:p w14:paraId="62BBD320"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Clean Water and Sanitation</w:t>
            </w:r>
          </w:p>
        </w:tc>
      </w:tr>
      <w:tr w:rsidR="007371A4" w:rsidRPr="00B0092D" w14:paraId="6CA13822" w14:textId="77777777" w:rsidTr="00D53680">
        <w:trPr>
          <w:trHeight w:val="290"/>
        </w:trPr>
        <w:sdt>
          <w:sdtPr>
            <w:rPr>
              <w:rFonts w:ascii="Aptos" w:hAnsi="Aptos" w:cs="Calibri"/>
              <w:color w:val="000000"/>
              <w:highlight w:val="lightGray"/>
            </w:rPr>
            <w:alias w:val="chkbox_sdg_opt_SDG7"/>
            <w:tag w:val="chkbox_sdg_opt_SDG7"/>
            <w:id w:val="753482593"/>
            <w14:checkbox>
              <w14:checked w14:val="0"/>
              <w14:checkedState w14:val="2612" w14:font="MS Gothic"/>
              <w14:uncheckedState w14:val="2610" w14:font="MS Gothic"/>
            </w14:checkbox>
          </w:sdtPr>
          <w:sdtContent>
            <w:tc>
              <w:tcPr>
                <w:tcW w:w="288" w:type="pct"/>
              </w:tcPr>
              <w:p w14:paraId="2EC64610"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077AAEEE"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7</w:t>
            </w:r>
          </w:p>
        </w:tc>
        <w:tc>
          <w:tcPr>
            <w:tcW w:w="3270" w:type="pct"/>
            <w:noWrap/>
            <w:hideMark/>
          </w:tcPr>
          <w:p w14:paraId="08958F25"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Affordable and Clean Energy</w:t>
            </w:r>
          </w:p>
        </w:tc>
      </w:tr>
      <w:tr w:rsidR="007371A4" w:rsidRPr="00B0092D" w14:paraId="7A52B9F0" w14:textId="77777777" w:rsidTr="00D53680">
        <w:trPr>
          <w:trHeight w:val="290"/>
        </w:trPr>
        <w:sdt>
          <w:sdtPr>
            <w:rPr>
              <w:rFonts w:ascii="Aptos" w:hAnsi="Aptos" w:cs="Calibri"/>
              <w:color w:val="000000"/>
              <w:highlight w:val="lightGray"/>
            </w:rPr>
            <w:alias w:val="chkbox_sdg_opt_SDG8"/>
            <w:tag w:val="chkbox_sdg_opt_SDG8"/>
            <w:id w:val="1616944607"/>
            <w14:checkbox>
              <w14:checked w14:val="0"/>
              <w14:checkedState w14:val="2612" w14:font="MS Gothic"/>
              <w14:uncheckedState w14:val="2610" w14:font="MS Gothic"/>
            </w14:checkbox>
          </w:sdtPr>
          <w:sdtContent>
            <w:tc>
              <w:tcPr>
                <w:tcW w:w="288" w:type="pct"/>
              </w:tcPr>
              <w:p w14:paraId="7FF36B4E" w14:textId="77777777" w:rsidR="007371A4" w:rsidRPr="00BD56B1" w:rsidRDefault="00376469"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lang w:val="en-US"/>
                  </w:rPr>
                  <w:t>☐</w:t>
                </w:r>
              </w:p>
            </w:tc>
          </w:sdtContent>
        </w:sdt>
        <w:tc>
          <w:tcPr>
            <w:tcW w:w="1441" w:type="pct"/>
            <w:noWrap/>
            <w:hideMark/>
          </w:tcPr>
          <w:p w14:paraId="38689263"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8</w:t>
            </w:r>
          </w:p>
        </w:tc>
        <w:tc>
          <w:tcPr>
            <w:tcW w:w="3270" w:type="pct"/>
            <w:noWrap/>
            <w:hideMark/>
          </w:tcPr>
          <w:p w14:paraId="1EC4ADF8"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Decent Work and Economic Growth</w:t>
            </w:r>
          </w:p>
        </w:tc>
      </w:tr>
      <w:tr w:rsidR="007371A4" w:rsidRPr="00B0092D" w14:paraId="291C5F64" w14:textId="77777777" w:rsidTr="00D53680">
        <w:trPr>
          <w:trHeight w:val="290"/>
        </w:trPr>
        <w:sdt>
          <w:sdtPr>
            <w:rPr>
              <w:rFonts w:ascii="Aptos" w:hAnsi="Aptos" w:cs="Calibri"/>
              <w:color w:val="000000"/>
              <w:highlight w:val="lightGray"/>
            </w:rPr>
            <w:alias w:val="chkbox_sdg_opt_SDG9"/>
            <w:tag w:val="chkbox_sdg_opt_SDG9"/>
            <w:id w:val="-272640450"/>
            <w14:checkbox>
              <w14:checked w14:val="0"/>
              <w14:checkedState w14:val="2612" w14:font="MS Gothic"/>
              <w14:uncheckedState w14:val="2610" w14:font="MS Gothic"/>
            </w14:checkbox>
          </w:sdtPr>
          <w:sdtContent>
            <w:tc>
              <w:tcPr>
                <w:tcW w:w="288" w:type="pct"/>
              </w:tcPr>
              <w:p w14:paraId="52B42AE4"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64DE4CA9"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9</w:t>
            </w:r>
          </w:p>
        </w:tc>
        <w:tc>
          <w:tcPr>
            <w:tcW w:w="3270" w:type="pct"/>
            <w:noWrap/>
            <w:hideMark/>
          </w:tcPr>
          <w:p w14:paraId="3F2FD572"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Industry, Innovation and Infrastructure</w:t>
            </w:r>
          </w:p>
        </w:tc>
      </w:tr>
      <w:tr w:rsidR="007371A4" w:rsidRPr="00B0092D" w14:paraId="1045EB4E" w14:textId="77777777" w:rsidTr="00D53680">
        <w:trPr>
          <w:trHeight w:val="290"/>
        </w:trPr>
        <w:sdt>
          <w:sdtPr>
            <w:rPr>
              <w:rFonts w:ascii="Aptos" w:hAnsi="Aptos" w:cs="Calibri"/>
              <w:color w:val="000000"/>
              <w:highlight w:val="lightGray"/>
            </w:rPr>
            <w:alias w:val="chkbox_sdg_opt_SDG10"/>
            <w:tag w:val="chkbox_sdg_opt_SDG10"/>
            <w:id w:val="1229185418"/>
            <w14:checkbox>
              <w14:checked w14:val="0"/>
              <w14:checkedState w14:val="2612" w14:font="MS Gothic"/>
              <w14:uncheckedState w14:val="2610" w14:font="MS Gothic"/>
            </w14:checkbox>
          </w:sdtPr>
          <w:sdtContent>
            <w:tc>
              <w:tcPr>
                <w:tcW w:w="288" w:type="pct"/>
              </w:tcPr>
              <w:p w14:paraId="40844529"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2D5E1AD3"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10</w:t>
            </w:r>
          </w:p>
        </w:tc>
        <w:tc>
          <w:tcPr>
            <w:tcW w:w="3270" w:type="pct"/>
            <w:noWrap/>
            <w:hideMark/>
          </w:tcPr>
          <w:p w14:paraId="0E37DDD5"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Reduced Inequalities</w:t>
            </w:r>
          </w:p>
        </w:tc>
      </w:tr>
      <w:tr w:rsidR="007371A4" w:rsidRPr="00B0092D" w14:paraId="2B766877" w14:textId="77777777" w:rsidTr="00D53680">
        <w:trPr>
          <w:trHeight w:val="290"/>
        </w:trPr>
        <w:sdt>
          <w:sdtPr>
            <w:rPr>
              <w:rFonts w:ascii="Aptos" w:hAnsi="Aptos" w:cs="Calibri"/>
              <w:color w:val="000000"/>
              <w:highlight w:val="lightGray"/>
            </w:rPr>
            <w:alias w:val="chkbox_sdg_opt_SDG11"/>
            <w:tag w:val="chkbox_sdg_opt_SDG11"/>
            <w:id w:val="428469576"/>
            <w14:checkbox>
              <w14:checked w14:val="0"/>
              <w14:checkedState w14:val="2612" w14:font="MS Gothic"/>
              <w14:uncheckedState w14:val="2610" w14:font="MS Gothic"/>
            </w14:checkbox>
          </w:sdtPr>
          <w:sdtContent>
            <w:tc>
              <w:tcPr>
                <w:tcW w:w="288" w:type="pct"/>
              </w:tcPr>
              <w:p w14:paraId="6560C848"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4CF04DCB"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11</w:t>
            </w:r>
          </w:p>
        </w:tc>
        <w:tc>
          <w:tcPr>
            <w:tcW w:w="3270" w:type="pct"/>
            <w:noWrap/>
            <w:hideMark/>
          </w:tcPr>
          <w:p w14:paraId="39E54435"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Sustainable Cities and Communities</w:t>
            </w:r>
          </w:p>
        </w:tc>
      </w:tr>
      <w:tr w:rsidR="007371A4" w:rsidRPr="00B0092D" w14:paraId="267987BA" w14:textId="77777777" w:rsidTr="00D53680">
        <w:trPr>
          <w:trHeight w:val="290"/>
        </w:trPr>
        <w:sdt>
          <w:sdtPr>
            <w:rPr>
              <w:rFonts w:ascii="Aptos" w:hAnsi="Aptos" w:cs="Calibri"/>
              <w:color w:val="000000"/>
              <w:highlight w:val="lightGray"/>
            </w:rPr>
            <w:alias w:val="chkbox_sdg_opt_SDG12"/>
            <w:tag w:val="chkbox_sdg_opt_SDG12"/>
            <w:id w:val="-212656539"/>
            <w14:checkbox>
              <w14:checked w14:val="0"/>
              <w14:checkedState w14:val="2612" w14:font="MS Gothic"/>
              <w14:uncheckedState w14:val="2610" w14:font="MS Gothic"/>
            </w14:checkbox>
          </w:sdtPr>
          <w:sdtContent>
            <w:tc>
              <w:tcPr>
                <w:tcW w:w="288" w:type="pct"/>
              </w:tcPr>
              <w:p w14:paraId="78927472"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258A23BD"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12</w:t>
            </w:r>
          </w:p>
        </w:tc>
        <w:tc>
          <w:tcPr>
            <w:tcW w:w="3270" w:type="pct"/>
            <w:noWrap/>
            <w:hideMark/>
          </w:tcPr>
          <w:p w14:paraId="3F89D9E9"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Responsible Consumption and Production</w:t>
            </w:r>
          </w:p>
        </w:tc>
      </w:tr>
      <w:tr w:rsidR="007371A4" w:rsidRPr="00B0092D" w14:paraId="60F41E7B" w14:textId="77777777" w:rsidTr="00D53680">
        <w:trPr>
          <w:trHeight w:val="290"/>
        </w:trPr>
        <w:sdt>
          <w:sdtPr>
            <w:rPr>
              <w:rFonts w:ascii="Aptos" w:hAnsi="Aptos" w:cs="Calibri"/>
              <w:color w:val="000000"/>
              <w:highlight w:val="lightGray"/>
            </w:rPr>
            <w:alias w:val="chkbox_sdg_opt_SDG13"/>
            <w:tag w:val="chkbox_sdg_opt_SDG13"/>
            <w:id w:val="-1629629746"/>
            <w14:checkbox>
              <w14:checked w14:val="0"/>
              <w14:checkedState w14:val="2612" w14:font="MS Gothic"/>
              <w14:uncheckedState w14:val="2610" w14:font="MS Gothic"/>
            </w14:checkbox>
          </w:sdtPr>
          <w:sdtContent>
            <w:tc>
              <w:tcPr>
                <w:tcW w:w="288" w:type="pct"/>
              </w:tcPr>
              <w:p w14:paraId="1F58BA5F"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29F29326"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13</w:t>
            </w:r>
          </w:p>
        </w:tc>
        <w:tc>
          <w:tcPr>
            <w:tcW w:w="3270" w:type="pct"/>
            <w:noWrap/>
            <w:hideMark/>
          </w:tcPr>
          <w:p w14:paraId="5A03DAF7"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Climate Action</w:t>
            </w:r>
          </w:p>
        </w:tc>
      </w:tr>
      <w:tr w:rsidR="007371A4" w:rsidRPr="00B0092D" w14:paraId="0C202D54" w14:textId="77777777" w:rsidTr="00D53680">
        <w:trPr>
          <w:trHeight w:val="290"/>
        </w:trPr>
        <w:sdt>
          <w:sdtPr>
            <w:rPr>
              <w:rFonts w:ascii="Aptos" w:hAnsi="Aptos" w:cs="Calibri"/>
              <w:color w:val="000000"/>
              <w:highlight w:val="lightGray"/>
            </w:rPr>
            <w:alias w:val="chkbox_sdg_opt_SDG14"/>
            <w:tag w:val="chkbox_sdg_opt_SDG14"/>
            <w:id w:val="533770163"/>
            <w14:checkbox>
              <w14:checked w14:val="0"/>
              <w14:checkedState w14:val="2612" w14:font="MS Gothic"/>
              <w14:uncheckedState w14:val="2610" w14:font="MS Gothic"/>
            </w14:checkbox>
          </w:sdtPr>
          <w:sdtContent>
            <w:tc>
              <w:tcPr>
                <w:tcW w:w="288" w:type="pct"/>
              </w:tcPr>
              <w:p w14:paraId="10422BFA"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559DE0BF"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14</w:t>
            </w:r>
          </w:p>
        </w:tc>
        <w:tc>
          <w:tcPr>
            <w:tcW w:w="3270" w:type="pct"/>
            <w:noWrap/>
            <w:hideMark/>
          </w:tcPr>
          <w:p w14:paraId="24C3F1CE"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Life Below Water</w:t>
            </w:r>
          </w:p>
        </w:tc>
      </w:tr>
      <w:tr w:rsidR="007371A4" w:rsidRPr="00B0092D" w14:paraId="5CA46103" w14:textId="77777777" w:rsidTr="00D53680">
        <w:trPr>
          <w:trHeight w:val="290"/>
        </w:trPr>
        <w:sdt>
          <w:sdtPr>
            <w:rPr>
              <w:rFonts w:ascii="Aptos" w:hAnsi="Aptos" w:cs="Calibri"/>
              <w:color w:val="000000"/>
              <w:highlight w:val="lightGray"/>
            </w:rPr>
            <w:alias w:val="chkbox_sdg_opt_SDG15"/>
            <w:tag w:val="chkbox_sdg_opt_SDG15"/>
            <w:id w:val="-1910455574"/>
            <w14:checkbox>
              <w14:checked w14:val="0"/>
              <w14:checkedState w14:val="2612" w14:font="MS Gothic"/>
              <w14:uncheckedState w14:val="2610" w14:font="MS Gothic"/>
            </w14:checkbox>
          </w:sdtPr>
          <w:sdtContent>
            <w:tc>
              <w:tcPr>
                <w:tcW w:w="288" w:type="pct"/>
              </w:tcPr>
              <w:p w14:paraId="4977998D"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0C4A8C3E"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15</w:t>
            </w:r>
          </w:p>
        </w:tc>
        <w:tc>
          <w:tcPr>
            <w:tcW w:w="3270" w:type="pct"/>
            <w:noWrap/>
            <w:hideMark/>
          </w:tcPr>
          <w:p w14:paraId="22F2EE15"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Life on Land</w:t>
            </w:r>
          </w:p>
        </w:tc>
      </w:tr>
      <w:tr w:rsidR="007371A4" w:rsidRPr="00B0092D" w14:paraId="0755D1EF" w14:textId="77777777" w:rsidTr="00D53680">
        <w:trPr>
          <w:trHeight w:val="290"/>
        </w:trPr>
        <w:sdt>
          <w:sdtPr>
            <w:rPr>
              <w:rFonts w:ascii="Aptos" w:hAnsi="Aptos" w:cs="Calibri"/>
              <w:color w:val="000000"/>
              <w:highlight w:val="lightGray"/>
            </w:rPr>
            <w:alias w:val="chkbox_sdg_opt_SDG16"/>
            <w:tag w:val="chkbox_sdg_opt_SDG16"/>
            <w:id w:val="1390690099"/>
            <w14:checkbox>
              <w14:checked w14:val="0"/>
              <w14:checkedState w14:val="2612" w14:font="MS Gothic"/>
              <w14:uncheckedState w14:val="2610" w14:font="MS Gothic"/>
            </w14:checkbox>
          </w:sdtPr>
          <w:sdtContent>
            <w:tc>
              <w:tcPr>
                <w:tcW w:w="288" w:type="pct"/>
              </w:tcPr>
              <w:p w14:paraId="292A9193"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611F73F1"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16</w:t>
            </w:r>
          </w:p>
        </w:tc>
        <w:tc>
          <w:tcPr>
            <w:tcW w:w="3270" w:type="pct"/>
            <w:noWrap/>
            <w:hideMark/>
          </w:tcPr>
          <w:p w14:paraId="0EAFBF98"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Peace, Justice and Strong Institutions</w:t>
            </w:r>
          </w:p>
        </w:tc>
      </w:tr>
      <w:tr w:rsidR="007371A4" w:rsidRPr="00B0092D" w14:paraId="583CED16" w14:textId="77777777" w:rsidTr="00D53680">
        <w:trPr>
          <w:trHeight w:val="290"/>
        </w:trPr>
        <w:sdt>
          <w:sdtPr>
            <w:rPr>
              <w:rFonts w:ascii="Aptos" w:hAnsi="Aptos" w:cs="Calibri"/>
              <w:color w:val="000000"/>
              <w:highlight w:val="lightGray"/>
            </w:rPr>
            <w:alias w:val="chkbox_sdg_opt_SDG17"/>
            <w:tag w:val="chkbox_sdg_opt_SDG17"/>
            <w:id w:val="651493792"/>
            <w14:checkbox>
              <w14:checked w14:val="0"/>
              <w14:checkedState w14:val="2612" w14:font="MS Gothic"/>
              <w14:uncheckedState w14:val="2610" w14:font="MS Gothic"/>
            </w14:checkbox>
          </w:sdtPr>
          <w:sdtContent>
            <w:tc>
              <w:tcPr>
                <w:tcW w:w="288" w:type="pct"/>
              </w:tcPr>
              <w:p w14:paraId="02637BA5" w14:textId="77777777" w:rsidR="007371A4" w:rsidRPr="00BD56B1" w:rsidRDefault="002641F6" w:rsidP="00D53680">
                <w:pPr>
                  <w:rPr>
                    <w:rFonts w:ascii="Calibri" w:hAnsi="Calibri" w:cs="Calibri"/>
                    <w:color w:val="000000"/>
                    <w:highlight w:val="lightGray"/>
                    <w:lang w:val="en-US"/>
                  </w:rPr>
                </w:pPr>
                <w:r w:rsidRPr="00BD56B1">
                  <w:rPr>
                    <w:rFonts w:ascii="Aptos" w:eastAsia="MS Gothic" w:hAnsi="Aptos" w:cs="Calibri" w:hint="eastAsia"/>
                    <w:color w:val="000000"/>
                    <w:sz w:val="24"/>
                    <w:highlight w:val="lightGray"/>
                  </w:rPr>
                  <w:t>☐</w:t>
                </w:r>
              </w:p>
            </w:tc>
          </w:sdtContent>
        </w:sdt>
        <w:tc>
          <w:tcPr>
            <w:tcW w:w="1441" w:type="pct"/>
            <w:noWrap/>
            <w:hideMark/>
          </w:tcPr>
          <w:p w14:paraId="3D8B16CC"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SDG 17</w:t>
            </w:r>
          </w:p>
        </w:tc>
        <w:tc>
          <w:tcPr>
            <w:tcW w:w="3270" w:type="pct"/>
            <w:noWrap/>
            <w:hideMark/>
          </w:tcPr>
          <w:p w14:paraId="1BF6703F" w14:textId="77777777" w:rsidR="007371A4" w:rsidRPr="00B0092D" w:rsidRDefault="007371A4" w:rsidP="00D53680">
            <w:pPr>
              <w:rPr>
                <w:rFonts w:ascii="Calibri" w:hAnsi="Calibri" w:cs="Calibri"/>
                <w:color w:val="000000"/>
                <w:lang w:val="en-US"/>
              </w:rPr>
            </w:pPr>
            <w:r w:rsidRPr="00B0092D">
              <w:rPr>
                <w:rFonts w:ascii="Calibri" w:hAnsi="Calibri" w:cs="Calibri"/>
                <w:color w:val="000000"/>
                <w:lang w:val="en-US"/>
              </w:rPr>
              <w:t>Partnerships for the Goals</w:t>
            </w:r>
          </w:p>
        </w:tc>
      </w:tr>
    </w:tbl>
    <w:p w14:paraId="34605AC8" w14:textId="77777777" w:rsidR="007371A4" w:rsidRPr="00B0092D" w:rsidRDefault="007371A4" w:rsidP="007371A4">
      <w:pPr>
        <w:pStyle w:val="CommentText"/>
        <w:ind w:left="720"/>
        <w:rPr>
          <w:rFonts w:asciiTheme="minorHAnsi" w:hAnsiTheme="minorHAnsi"/>
          <w:color w:val="0070C0"/>
        </w:rPr>
      </w:pPr>
    </w:p>
    <w:p w14:paraId="6F8772CF" w14:textId="77777777" w:rsidR="007371A4" w:rsidRPr="00B0092D" w:rsidRDefault="007371A4" w:rsidP="007371A4">
      <w:pPr>
        <w:pStyle w:val="CommentText"/>
        <w:ind w:left="720"/>
        <w:rPr>
          <w:rFonts w:asciiTheme="minorHAnsi" w:hAnsiTheme="minorHAnsi" w:cstheme="minorBidi"/>
          <w:sz w:val="24"/>
          <w:szCs w:val="24"/>
        </w:rPr>
      </w:pPr>
    </w:p>
    <w:p w14:paraId="3A4C6C55" w14:textId="77777777" w:rsidR="007371A4" w:rsidRPr="00B0092D" w:rsidRDefault="007371A4" w:rsidP="00376469">
      <w:pPr>
        <w:pStyle w:val="CommentText"/>
        <w:rPr>
          <w:rFonts w:asciiTheme="minorHAnsi" w:hAnsiTheme="minorHAnsi" w:cstheme="minorBidi"/>
          <w:b/>
          <w:bCs/>
          <w:sz w:val="24"/>
          <w:szCs w:val="24"/>
        </w:rPr>
      </w:pPr>
    </w:p>
    <w:p w14:paraId="20E4B98B" w14:textId="77777777" w:rsidR="007371A4" w:rsidRPr="00B0092D" w:rsidRDefault="007371A4" w:rsidP="007371A4">
      <w:pPr>
        <w:pStyle w:val="CommentText"/>
        <w:ind w:left="720"/>
        <w:rPr>
          <w:rFonts w:asciiTheme="minorHAnsi" w:hAnsiTheme="minorHAnsi" w:cstheme="minorBidi"/>
          <w:b/>
          <w:bCs/>
          <w:sz w:val="24"/>
          <w:szCs w:val="24"/>
        </w:rPr>
      </w:pPr>
    </w:p>
    <w:p w14:paraId="01AED9F9" w14:textId="77777777" w:rsidR="000751AA" w:rsidRDefault="000751AA" w:rsidP="000751AA">
      <w:pPr>
        <w:pStyle w:val="CommentText"/>
        <w:ind w:left="720"/>
        <w:rPr>
          <w:rFonts w:asciiTheme="minorHAnsi" w:hAnsiTheme="minorHAnsi" w:cstheme="minorBidi"/>
          <w:b/>
          <w:bCs/>
          <w:sz w:val="24"/>
          <w:szCs w:val="24"/>
        </w:rPr>
      </w:pPr>
    </w:p>
    <w:p w14:paraId="2BECDC15" w14:textId="77777777" w:rsidR="007371A4" w:rsidRPr="00B0092D" w:rsidRDefault="007371A4" w:rsidP="007371A4">
      <w:pPr>
        <w:pStyle w:val="CommentText"/>
        <w:numPr>
          <w:ilvl w:val="0"/>
          <w:numId w:val="1"/>
        </w:numPr>
        <w:rPr>
          <w:rFonts w:asciiTheme="minorHAnsi" w:hAnsiTheme="minorHAnsi" w:cstheme="minorBidi"/>
          <w:b/>
          <w:bCs/>
          <w:sz w:val="24"/>
          <w:szCs w:val="24"/>
        </w:rPr>
      </w:pPr>
      <w:r w:rsidRPr="00B0092D">
        <w:rPr>
          <w:rFonts w:asciiTheme="minorHAnsi" w:hAnsiTheme="minorHAnsi" w:cstheme="minorBidi"/>
          <w:b/>
          <w:bCs/>
          <w:sz w:val="24"/>
          <w:szCs w:val="24"/>
        </w:rPr>
        <w:t xml:space="preserve">Themes / Sub-themes </w:t>
      </w:r>
    </w:p>
    <w:p w14:paraId="38C3D511" w14:textId="77777777" w:rsidR="007371A4" w:rsidRPr="00B0092D" w:rsidRDefault="007371A4" w:rsidP="007371A4">
      <w:pPr>
        <w:pStyle w:val="CommentText"/>
        <w:rPr>
          <w:b/>
          <w:bCs/>
        </w:rPr>
      </w:pPr>
    </w:p>
    <w:p w14:paraId="4BD1C9F0" w14:textId="77777777" w:rsidR="007371A4" w:rsidRPr="00B0092D" w:rsidRDefault="007371A4" w:rsidP="007371A4">
      <w:pPr>
        <w:pStyle w:val="CommentText"/>
        <w:ind w:left="720"/>
        <w:rPr>
          <w:rFonts w:asciiTheme="minorHAnsi" w:eastAsiaTheme="minorEastAsia" w:hAnsiTheme="minorHAnsi" w:cstheme="minorBidi"/>
          <w:i/>
          <w:iCs/>
          <w:color w:val="0070C0"/>
          <w:sz w:val="24"/>
          <w:szCs w:val="24"/>
        </w:rPr>
      </w:pPr>
      <w:r w:rsidRPr="00B0092D">
        <w:rPr>
          <w:rFonts w:asciiTheme="minorHAnsi" w:hAnsiTheme="minorHAnsi"/>
          <w:i/>
          <w:iCs/>
          <w:color w:val="0070C0"/>
        </w:rPr>
        <w:t>&lt;&lt;Instructions&gt;&gt;</w:t>
      </w:r>
      <w:r w:rsidRPr="00B0092D">
        <w:rPr>
          <w:rFonts w:asciiTheme="minorHAnsi" w:hAnsiTheme="minorHAnsi"/>
          <w:i/>
          <w:iCs/>
          <w:color w:val="0070C0"/>
        </w:rPr>
        <w:br/>
      </w:r>
      <w:r w:rsidRPr="00B0092D">
        <w:rPr>
          <w:rFonts w:asciiTheme="minorHAnsi" w:eastAsiaTheme="minorEastAsia" w:hAnsiTheme="minorHAnsi" w:cstheme="minorBidi"/>
          <w:i/>
          <w:iCs/>
          <w:color w:val="0070C0"/>
          <w:sz w:val="24"/>
          <w:szCs w:val="24"/>
        </w:rPr>
        <w:t xml:space="preserve">Please indicate the theme and sub-theme of this RPCT activity. </w:t>
      </w:r>
    </w:p>
    <w:p w14:paraId="4A3CD115" w14:textId="77777777" w:rsidR="007371A4" w:rsidRPr="00B0092D" w:rsidRDefault="007371A4" w:rsidP="007371A4">
      <w:pPr>
        <w:pStyle w:val="CommentText"/>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 xml:space="preserve">       </w:t>
      </w:r>
      <w:r w:rsidRPr="00B0092D">
        <w:rPr>
          <w:rFonts w:asciiTheme="minorHAnsi" w:eastAsiaTheme="minorEastAsia" w:hAnsiTheme="minorHAnsi" w:cstheme="minorBidi"/>
          <w:i/>
          <w:iCs/>
          <w:color w:val="0070C0"/>
          <w:sz w:val="24"/>
          <w:szCs w:val="24"/>
        </w:rPr>
        <w:tab/>
        <w:t>Kindly note that these are suggestions rather than an exhaustive list of themes.</w:t>
      </w:r>
    </w:p>
    <w:p w14:paraId="1A2DE4C1" w14:textId="77777777" w:rsidR="007371A4" w:rsidRPr="00B0092D" w:rsidRDefault="007371A4" w:rsidP="007371A4">
      <w:pPr>
        <w:ind w:left="720"/>
        <w:jc w:val="both"/>
        <w:rPr>
          <w:rFonts w:asciiTheme="minorHAnsi" w:hAnsiTheme="minorHAnsi"/>
          <w:b/>
          <w:bCs/>
          <w:i/>
          <w:iCs/>
          <w:color w:val="0070C0"/>
        </w:rPr>
      </w:pPr>
      <w:r w:rsidRPr="00B0092D">
        <w:rPr>
          <w:rFonts w:asciiTheme="minorHAnsi" w:hAnsiTheme="minorHAnsi" w:cstheme="minorBidi"/>
          <w:b/>
          <w:bCs/>
          <w:color w:val="0070C0"/>
        </w:rPr>
        <w:t xml:space="preserve"> </w:t>
      </w:r>
      <w:r w:rsidRPr="00B0092D">
        <w:rPr>
          <w:rFonts w:asciiTheme="minorHAnsi" w:hAnsiTheme="minorHAnsi"/>
          <w:b/>
          <w:bCs/>
          <w:i/>
          <w:iCs/>
          <w:color w:val="0070C0"/>
        </w:rPr>
        <w:t>Examples:</w:t>
      </w:r>
    </w:p>
    <w:p w14:paraId="6DAD7695" w14:textId="77777777" w:rsidR="007371A4" w:rsidRPr="00B0092D" w:rsidRDefault="007371A4" w:rsidP="007371A4">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 xml:space="preserve">Economic Analysis and Policy (e.g., Development Research, LDCs, and Global Macroeconomic Policy)  </w:t>
      </w:r>
    </w:p>
    <w:p w14:paraId="32AB345B" w14:textId="77777777" w:rsidR="007371A4" w:rsidRPr="00B0092D" w:rsidRDefault="007371A4" w:rsidP="007371A4">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 xml:space="preserve">Financing for Sustainable Development (e.g., Tax Cooperation, Policy Analysis, Innovative Financing, Infrastructure Asset Management, and International Development Cooperation) </w:t>
      </w:r>
    </w:p>
    <w:p w14:paraId="6D045535" w14:textId="77777777" w:rsidR="007371A4" w:rsidRPr="00B0092D" w:rsidRDefault="007371A4" w:rsidP="007371A4">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 xml:space="preserve">Forest (e.g., Reverse Forest Loss, Enhance Forest-Based Benefits, and Increase Sustainably Managed Forests) </w:t>
      </w:r>
    </w:p>
    <w:p w14:paraId="5A45BD66" w14:textId="77777777" w:rsidR="007371A4" w:rsidRPr="00B0092D" w:rsidRDefault="007371A4" w:rsidP="007371A4">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 xml:space="preserve">Population (e.g., Fertility and Marriage, Population Trends, and Urbanization)  </w:t>
      </w:r>
    </w:p>
    <w:p w14:paraId="407FE8AB" w14:textId="77777777" w:rsidR="007371A4" w:rsidRPr="00B0092D" w:rsidRDefault="007371A4" w:rsidP="007371A4">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lastRenderedPageBreak/>
        <w:t xml:space="preserve">Public Administration and Digital Government (e.g., Participation, Accountability, Innovation, Digital Government, and Institution Building) </w:t>
      </w:r>
    </w:p>
    <w:p w14:paraId="060DB035" w14:textId="77777777" w:rsidR="007371A4" w:rsidRPr="00B0092D" w:rsidRDefault="007371A4" w:rsidP="007371A4">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 xml:space="preserve">Social Development (e.g., Poverty Eradication, Indigenous Peoples, Gender, and Ageing)  </w:t>
      </w:r>
    </w:p>
    <w:p w14:paraId="562D8AB0" w14:textId="77777777" w:rsidR="007371A4" w:rsidRPr="00B0092D" w:rsidRDefault="007371A4" w:rsidP="007371A4">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 xml:space="preserve">Statistics (e.g., Demographic and social statistics, Gender Statistics, Environment Statistics, and Indicators)  </w:t>
      </w:r>
    </w:p>
    <w:p w14:paraId="2C2E6CF0" w14:textId="77777777" w:rsidR="007371A4" w:rsidRPr="008819C7" w:rsidRDefault="007371A4" w:rsidP="008819C7">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 xml:space="preserve">Sustainable Development (e.g., Biodiversity and Ecosystem, STI, Voluntary Local Reviews, SIDS, and Health and population)  </w:t>
      </w:r>
    </w:p>
    <w:p w14:paraId="0C15F55A" w14:textId="77777777" w:rsidR="007371A4" w:rsidRPr="00B0092D" w:rsidRDefault="007371A4" w:rsidP="007371A4">
      <w:pPr>
        <w:pStyle w:val="CommentText"/>
        <w:rPr>
          <w:rFonts w:asciiTheme="minorHAnsi" w:eastAsiaTheme="minorEastAsia" w:hAnsiTheme="minorHAnsi" w:cstheme="minorBidi"/>
          <w:i/>
          <w:iCs/>
          <w:sz w:val="24"/>
          <w:szCs w:val="24"/>
        </w:rPr>
      </w:pPr>
    </w:p>
    <w:tbl>
      <w:tblPr>
        <w:tblStyle w:val="TableGrid"/>
        <w:tblW w:w="0" w:type="auto"/>
        <w:tblInd w:w="720" w:type="dxa"/>
        <w:tblLook w:val="04A0" w:firstRow="1" w:lastRow="0" w:firstColumn="1" w:lastColumn="0" w:noHBand="0" w:noVBand="1"/>
      </w:tblPr>
      <w:tblGrid>
        <w:gridCol w:w="535"/>
        <w:gridCol w:w="3613"/>
        <w:gridCol w:w="4148"/>
      </w:tblGrid>
      <w:tr w:rsidR="00C0294C" w:rsidRPr="00B0092D" w14:paraId="4B5AF4AA" w14:textId="77777777" w:rsidTr="00D87B67">
        <w:tc>
          <w:tcPr>
            <w:tcW w:w="4148" w:type="dxa"/>
            <w:gridSpan w:val="2"/>
            <w:shd w:val="clear" w:color="auto" w:fill="C1E4F5" w:themeFill="accent1" w:themeFillTint="33"/>
          </w:tcPr>
          <w:p w14:paraId="41724015" w14:textId="77777777" w:rsidR="00C0294C" w:rsidRPr="00B0092D" w:rsidRDefault="00C0294C" w:rsidP="00C0294C">
            <w:pPr>
              <w:pStyle w:val="CommentText"/>
              <w:rPr>
                <w:rFonts w:asciiTheme="minorHAnsi" w:eastAsiaTheme="minorEastAsia" w:hAnsiTheme="minorHAnsi" w:cstheme="minorBidi"/>
                <w:i/>
                <w:iCs/>
                <w:sz w:val="24"/>
                <w:szCs w:val="24"/>
                <w:lang w:val="en-US"/>
              </w:rPr>
            </w:pPr>
            <w:r w:rsidRPr="00B0092D">
              <w:rPr>
                <w:rFonts w:asciiTheme="minorHAnsi" w:eastAsiaTheme="minorEastAsia" w:hAnsiTheme="minorHAnsi" w:cstheme="minorBidi"/>
                <w:i/>
                <w:iCs/>
                <w:sz w:val="24"/>
                <w:szCs w:val="24"/>
                <w:lang w:val="en-US"/>
              </w:rPr>
              <w:t>Theme</w:t>
            </w:r>
          </w:p>
        </w:tc>
        <w:tc>
          <w:tcPr>
            <w:tcW w:w="4148" w:type="dxa"/>
            <w:shd w:val="clear" w:color="auto" w:fill="C1E4F5" w:themeFill="accent1" w:themeFillTint="33"/>
          </w:tcPr>
          <w:p w14:paraId="57113CEB" w14:textId="77777777" w:rsidR="00C0294C" w:rsidRPr="00B0092D" w:rsidRDefault="00C0294C" w:rsidP="00C0294C">
            <w:pPr>
              <w:pStyle w:val="CommentText"/>
              <w:rPr>
                <w:rFonts w:asciiTheme="minorHAnsi" w:eastAsiaTheme="minorEastAsia" w:hAnsiTheme="minorHAnsi" w:cstheme="minorBidi"/>
                <w:i/>
                <w:iCs/>
                <w:sz w:val="24"/>
                <w:szCs w:val="24"/>
                <w:lang w:val="en-US"/>
              </w:rPr>
            </w:pPr>
            <w:r w:rsidRPr="00B0092D">
              <w:rPr>
                <w:rFonts w:asciiTheme="minorHAnsi" w:eastAsiaTheme="minorEastAsia" w:hAnsiTheme="minorHAnsi" w:cstheme="minorBidi"/>
                <w:i/>
                <w:iCs/>
                <w:sz w:val="24"/>
                <w:szCs w:val="24"/>
                <w:lang w:val="en-US"/>
              </w:rPr>
              <w:t>Sub-theme</w:t>
            </w:r>
          </w:p>
        </w:tc>
      </w:tr>
      <w:tr w:rsidR="00C0294C" w:rsidRPr="00B0092D" w14:paraId="20F0B406" w14:textId="77777777" w:rsidTr="00C0294C">
        <w:sdt>
          <w:sdtPr>
            <w:rPr>
              <w:rFonts w:ascii="Aptos" w:eastAsiaTheme="minorEastAsia" w:hAnsi="Aptos" w:cstheme="minorBidi"/>
              <w:color w:val="000000"/>
              <w:sz w:val="24"/>
              <w:szCs w:val="24"/>
              <w:highlight w:val="lightGray"/>
            </w:rPr>
            <w:alias w:val="chkbox_theme_opt_analysisandpolicy"/>
            <w:tag w:val="chkbox_theme_opt_analysisandpolicy"/>
            <w:id w:val="1054042345"/>
            <w14:checkbox>
              <w14:checked w14:val="0"/>
              <w14:checkedState w14:val="2612" w14:font="MS Gothic"/>
              <w14:uncheckedState w14:val="2610" w14:font="MS Gothic"/>
            </w14:checkbox>
          </w:sdtPr>
          <w:sdtContent>
            <w:tc>
              <w:tcPr>
                <w:tcW w:w="535" w:type="dxa"/>
              </w:tcPr>
              <w:p w14:paraId="7B68E9CF" w14:textId="4577153E" w:rsidR="00C0294C" w:rsidRPr="00BD56B1" w:rsidRDefault="0002187F" w:rsidP="00C0294C">
                <w:pPr>
                  <w:pStyle w:val="CommentText"/>
                  <w:rPr>
                    <w:rFonts w:asciiTheme="minorHAnsi" w:eastAsiaTheme="minorEastAsia" w:hAnsiTheme="minorHAnsi" w:cstheme="minorBidi"/>
                    <w:sz w:val="24"/>
                    <w:szCs w:val="24"/>
                    <w:highlight w:val="lightGray"/>
                    <w:lang w:val="en-US"/>
                  </w:rPr>
                </w:pPr>
                <w:r>
                  <w:rPr>
                    <w:rFonts w:ascii="MS Gothic" w:eastAsia="MS Gothic" w:hAnsi="MS Gothic" w:cstheme="minorBidi" w:hint="eastAsia"/>
                    <w:color w:val="000000"/>
                    <w:sz w:val="24"/>
                    <w:szCs w:val="24"/>
                    <w:highlight w:val="lightGray"/>
                  </w:rPr>
                  <w:t>☐</w:t>
                </w:r>
              </w:p>
            </w:tc>
          </w:sdtContent>
        </w:sdt>
        <w:tc>
          <w:tcPr>
            <w:tcW w:w="3613" w:type="dxa"/>
          </w:tcPr>
          <w:p w14:paraId="02DE920E" w14:textId="77777777" w:rsidR="00C0294C" w:rsidRPr="00B0092D" w:rsidRDefault="00C0294C" w:rsidP="00C0294C">
            <w:pPr>
              <w:pStyle w:val="CommentText"/>
              <w:rPr>
                <w:rFonts w:asciiTheme="minorHAnsi" w:eastAsiaTheme="minorEastAsia" w:hAnsiTheme="minorHAnsi" w:cstheme="minorBidi"/>
                <w:sz w:val="24"/>
                <w:szCs w:val="24"/>
                <w:lang w:val="en-US"/>
              </w:rPr>
            </w:pPr>
            <w:r w:rsidRPr="00B0092D">
              <w:rPr>
                <w:rFonts w:asciiTheme="minorHAnsi" w:eastAsiaTheme="minorEastAsia" w:hAnsiTheme="minorHAnsi" w:cstheme="minorBidi"/>
                <w:sz w:val="24"/>
                <w:szCs w:val="24"/>
                <w:lang w:val="en-US"/>
              </w:rPr>
              <w:t>Economic Analysis and Policy</w:t>
            </w:r>
          </w:p>
        </w:tc>
        <w:sdt>
          <w:sdtPr>
            <w:rPr>
              <w:rFonts w:ascii="Aptos" w:eastAsiaTheme="minorEastAsia" w:hAnsi="Aptos" w:cstheme="minorBidi"/>
              <w:iCs/>
              <w:color w:val="000000"/>
              <w:sz w:val="24"/>
              <w:szCs w:val="24"/>
            </w:rPr>
            <w:alias w:val="subThemeEconomicAnalysis"/>
            <w:tag w:val="subThemeEconomicAnalysis"/>
            <w:id w:val="-1877155784"/>
            <w:placeholder>
              <w:docPart w:val="4AF723442C504AB88EBDCF62ADF48AAD"/>
            </w:placeholder>
            <w:showingPlcHdr/>
            <w:text/>
          </w:sdtPr>
          <w:sdtContent>
            <w:tc>
              <w:tcPr>
                <w:tcW w:w="4148" w:type="dxa"/>
              </w:tcPr>
              <w:p w14:paraId="2F95CD46" w14:textId="77777777" w:rsidR="00C0294C" w:rsidRPr="00B0092D" w:rsidRDefault="00BA663A" w:rsidP="00C0294C">
                <w:pPr>
                  <w:pStyle w:val="CommentText"/>
                  <w:rPr>
                    <w:rFonts w:asciiTheme="minorHAnsi" w:eastAsiaTheme="minorEastAsia" w:hAnsiTheme="minorHAnsi" w:cstheme="minorBidi"/>
                    <w:i/>
                    <w:iCs/>
                    <w:sz w:val="24"/>
                    <w:szCs w:val="24"/>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C0294C" w:rsidRPr="00B0092D" w14:paraId="3D811E2B" w14:textId="77777777" w:rsidTr="00C0294C">
        <w:sdt>
          <w:sdtPr>
            <w:rPr>
              <w:rFonts w:ascii="Aptos" w:eastAsiaTheme="minorEastAsia" w:hAnsi="Aptos" w:cstheme="minorBidi"/>
              <w:color w:val="000000"/>
              <w:sz w:val="24"/>
              <w:szCs w:val="24"/>
              <w:highlight w:val="lightGray"/>
            </w:rPr>
            <w:alias w:val="chkbox_theme_opt_fsd"/>
            <w:tag w:val="chkbox_theme_opt_fsd"/>
            <w:id w:val="2027981659"/>
            <w14:checkbox>
              <w14:checked w14:val="0"/>
              <w14:checkedState w14:val="2612" w14:font="MS Gothic"/>
              <w14:uncheckedState w14:val="2610" w14:font="MS Gothic"/>
            </w14:checkbox>
          </w:sdtPr>
          <w:sdtContent>
            <w:tc>
              <w:tcPr>
                <w:tcW w:w="535" w:type="dxa"/>
              </w:tcPr>
              <w:p w14:paraId="4D37207F" w14:textId="15668618" w:rsidR="00C0294C" w:rsidRPr="00BD56B1" w:rsidRDefault="00B57147" w:rsidP="00C0294C">
                <w:pPr>
                  <w:pStyle w:val="CommentText"/>
                  <w:rPr>
                    <w:rFonts w:asciiTheme="minorHAnsi" w:eastAsiaTheme="minorEastAsia" w:hAnsiTheme="minorHAnsi" w:cstheme="minorBidi"/>
                    <w:sz w:val="24"/>
                    <w:szCs w:val="24"/>
                    <w:highlight w:val="lightGray"/>
                    <w:lang w:val="en-US"/>
                  </w:rPr>
                </w:pPr>
                <w:r>
                  <w:rPr>
                    <w:rFonts w:ascii="MS Gothic" w:eastAsia="MS Gothic" w:hAnsi="MS Gothic" w:cstheme="minorBidi" w:hint="eastAsia"/>
                    <w:color w:val="000000"/>
                    <w:sz w:val="24"/>
                    <w:szCs w:val="24"/>
                    <w:highlight w:val="lightGray"/>
                  </w:rPr>
                  <w:t>☐</w:t>
                </w:r>
              </w:p>
            </w:tc>
          </w:sdtContent>
        </w:sdt>
        <w:tc>
          <w:tcPr>
            <w:tcW w:w="3613" w:type="dxa"/>
          </w:tcPr>
          <w:p w14:paraId="56E68B91" w14:textId="77777777" w:rsidR="00C0294C" w:rsidRPr="00B0092D" w:rsidRDefault="00C0294C" w:rsidP="00C0294C">
            <w:pPr>
              <w:pStyle w:val="CommentText"/>
              <w:rPr>
                <w:rFonts w:asciiTheme="minorHAnsi" w:eastAsiaTheme="minorEastAsia" w:hAnsiTheme="minorHAnsi" w:cstheme="minorBidi"/>
                <w:sz w:val="24"/>
                <w:szCs w:val="24"/>
                <w:lang w:val="en-US"/>
              </w:rPr>
            </w:pPr>
            <w:r w:rsidRPr="00B0092D">
              <w:rPr>
                <w:rFonts w:asciiTheme="minorHAnsi" w:eastAsiaTheme="minorEastAsia" w:hAnsiTheme="minorHAnsi" w:cstheme="minorBidi"/>
                <w:sz w:val="24"/>
                <w:szCs w:val="24"/>
                <w:lang w:val="en-US"/>
              </w:rPr>
              <w:t>Financing for Sustainable Development</w:t>
            </w:r>
          </w:p>
        </w:tc>
        <w:sdt>
          <w:sdtPr>
            <w:rPr>
              <w:rFonts w:ascii="Aptos" w:eastAsiaTheme="minorEastAsia" w:hAnsi="Aptos" w:cstheme="minorBidi"/>
              <w:iCs/>
              <w:color w:val="000000"/>
              <w:sz w:val="24"/>
              <w:szCs w:val="24"/>
            </w:rPr>
            <w:alias w:val="subThemeFSD"/>
            <w:tag w:val="subThemeFSD"/>
            <w:id w:val="758415795"/>
            <w:placeholder>
              <w:docPart w:val="C62C3A6B7BED42A997DF0897CCD2E238"/>
            </w:placeholder>
            <w:showingPlcHdr/>
            <w:text/>
          </w:sdtPr>
          <w:sdtContent>
            <w:tc>
              <w:tcPr>
                <w:tcW w:w="4148" w:type="dxa"/>
              </w:tcPr>
              <w:p w14:paraId="658514F0" w14:textId="77777777" w:rsidR="00C0294C" w:rsidRPr="00B0092D" w:rsidRDefault="00BA663A" w:rsidP="00C0294C">
                <w:pPr>
                  <w:pStyle w:val="CommentText"/>
                  <w:rPr>
                    <w:rFonts w:asciiTheme="minorHAnsi" w:eastAsiaTheme="minorEastAsia" w:hAnsiTheme="minorHAnsi" w:cstheme="minorBidi"/>
                    <w:i/>
                    <w:iCs/>
                    <w:sz w:val="24"/>
                    <w:szCs w:val="24"/>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C0294C" w:rsidRPr="00B0092D" w14:paraId="3B32ED6E" w14:textId="77777777" w:rsidTr="00C0294C">
        <w:sdt>
          <w:sdtPr>
            <w:rPr>
              <w:rFonts w:ascii="Aptos" w:eastAsiaTheme="minorEastAsia" w:hAnsi="Aptos" w:cstheme="minorBidi"/>
              <w:color w:val="000000"/>
              <w:sz w:val="24"/>
              <w:szCs w:val="24"/>
              <w:highlight w:val="lightGray"/>
            </w:rPr>
            <w:alias w:val="chkbox_theme_opt_forests"/>
            <w:tag w:val="chkbox_theme_opt_forests"/>
            <w:id w:val="-384019614"/>
            <w14:checkbox>
              <w14:checked w14:val="0"/>
              <w14:checkedState w14:val="2612" w14:font="MS Gothic"/>
              <w14:uncheckedState w14:val="2610" w14:font="MS Gothic"/>
            </w14:checkbox>
          </w:sdtPr>
          <w:sdtContent>
            <w:tc>
              <w:tcPr>
                <w:tcW w:w="535" w:type="dxa"/>
              </w:tcPr>
              <w:p w14:paraId="1D6F2F71" w14:textId="34469525" w:rsidR="00C0294C" w:rsidRPr="00BD56B1" w:rsidRDefault="0002187F" w:rsidP="00C0294C">
                <w:pPr>
                  <w:pStyle w:val="CommentText"/>
                  <w:rPr>
                    <w:rFonts w:asciiTheme="minorHAnsi" w:eastAsiaTheme="minorEastAsia" w:hAnsiTheme="minorHAnsi" w:cstheme="minorBidi"/>
                    <w:sz w:val="24"/>
                    <w:szCs w:val="24"/>
                    <w:highlight w:val="lightGray"/>
                    <w:lang w:val="en-US"/>
                  </w:rPr>
                </w:pPr>
                <w:r>
                  <w:rPr>
                    <w:rFonts w:ascii="MS Gothic" w:eastAsia="MS Gothic" w:hAnsi="MS Gothic" w:cstheme="minorBidi" w:hint="eastAsia"/>
                    <w:color w:val="000000"/>
                    <w:sz w:val="24"/>
                    <w:szCs w:val="24"/>
                    <w:highlight w:val="lightGray"/>
                  </w:rPr>
                  <w:t>☐</w:t>
                </w:r>
              </w:p>
            </w:tc>
          </w:sdtContent>
        </w:sdt>
        <w:tc>
          <w:tcPr>
            <w:tcW w:w="3613" w:type="dxa"/>
          </w:tcPr>
          <w:p w14:paraId="4D7BB108" w14:textId="77777777" w:rsidR="00C0294C" w:rsidRPr="00B0092D" w:rsidRDefault="00C0294C" w:rsidP="00C0294C">
            <w:pPr>
              <w:pStyle w:val="CommentText"/>
              <w:rPr>
                <w:rFonts w:asciiTheme="minorHAnsi" w:eastAsiaTheme="minorEastAsia" w:hAnsiTheme="minorHAnsi" w:cstheme="minorBidi"/>
                <w:sz w:val="24"/>
                <w:szCs w:val="24"/>
                <w:lang w:val="en-US"/>
              </w:rPr>
            </w:pPr>
            <w:r w:rsidRPr="00B0092D">
              <w:rPr>
                <w:rFonts w:asciiTheme="minorHAnsi" w:eastAsiaTheme="minorEastAsia" w:hAnsiTheme="minorHAnsi" w:cstheme="minorBidi"/>
                <w:sz w:val="24"/>
                <w:szCs w:val="24"/>
                <w:lang w:val="en-US"/>
              </w:rPr>
              <w:t>Forests</w:t>
            </w:r>
          </w:p>
        </w:tc>
        <w:sdt>
          <w:sdtPr>
            <w:rPr>
              <w:rFonts w:ascii="Aptos" w:eastAsiaTheme="minorEastAsia" w:hAnsi="Aptos" w:cstheme="minorBidi"/>
              <w:iCs/>
              <w:color w:val="000000"/>
              <w:sz w:val="24"/>
              <w:szCs w:val="24"/>
            </w:rPr>
            <w:alias w:val="subThemeForests"/>
            <w:tag w:val="subThemeForests"/>
            <w:id w:val="-354894086"/>
            <w:placeholder>
              <w:docPart w:val="6B22D340D26E41268A47F560E18BDBD3"/>
            </w:placeholder>
            <w:showingPlcHdr/>
            <w:text/>
          </w:sdtPr>
          <w:sdtContent>
            <w:tc>
              <w:tcPr>
                <w:tcW w:w="4148" w:type="dxa"/>
              </w:tcPr>
              <w:p w14:paraId="1D43557A" w14:textId="77777777" w:rsidR="00C0294C" w:rsidRPr="00B0092D" w:rsidRDefault="00BA663A" w:rsidP="00C0294C">
                <w:pPr>
                  <w:pStyle w:val="CommentText"/>
                  <w:rPr>
                    <w:rFonts w:asciiTheme="minorHAnsi" w:eastAsiaTheme="minorEastAsia" w:hAnsiTheme="minorHAnsi" w:cstheme="minorBidi"/>
                    <w:i/>
                    <w:iCs/>
                    <w:sz w:val="24"/>
                    <w:szCs w:val="24"/>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C0294C" w:rsidRPr="00B0092D" w14:paraId="4AAB6929" w14:textId="77777777" w:rsidTr="00C0294C">
        <w:sdt>
          <w:sdtPr>
            <w:rPr>
              <w:rFonts w:ascii="Aptos" w:eastAsiaTheme="minorEastAsia" w:hAnsi="Aptos" w:cstheme="minorBidi"/>
              <w:color w:val="000000"/>
              <w:sz w:val="24"/>
              <w:szCs w:val="24"/>
              <w:highlight w:val="lightGray"/>
            </w:rPr>
            <w:alias w:val="chkbox_theme_opt_population"/>
            <w:tag w:val="chkbox_theme_opt_population"/>
            <w:id w:val="-906838132"/>
            <w14:checkbox>
              <w14:checked w14:val="0"/>
              <w14:checkedState w14:val="2612" w14:font="MS Gothic"/>
              <w14:uncheckedState w14:val="2610" w14:font="MS Gothic"/>
            </w14:checkbox>
          </w:sdtPr>
          <w:sdtContent>
            <w:tc>
              <w:tcPr>
                <w:tcW w:w="535" w:type="dxa"/>
              </w:tcPr>
              <w:p w14:paraId="2BCB7313" w14:textId="7873B6C6" w:rsidR="00C0294C" w:rsidRPr="00BD56B1" w:rsidRDefault="00B57147" w:rsidP="00C0294C">
                <w:pPr>
                  <w:pStyle w:val="CommentText"/>
                  <w:rPr>
                    <w:rFonts w:asciiTheme="minorHAnsi" w:eastAsiaTheme="minorEastAsia" w:hAnsiTheme="minorHAnsi" w:cstheme="minorBidi"/>
                    <w:sz w:val="24"/>
                    <w:szCs w:val="24"/>
                    <w:highlight w:val="lightGray"/>
                    <w:lang w:val="en-US"/>
                  </w:rPr>
                </w:pPr>
                <w:r>
                  <w:rPr>
                    <w:rFonts w:ascii="MS Gothic" w:eastAsia="MS Gothic" w:hAnsi="MS Gothic" w:cstheme="minorBidi" w:hint="eastAsia"/>
                    <w:color w:val="000000"/>
                    <w:sz w:val="24"/>
                    <w:szCs w:val="24"/>
                    <w:highlight w:val="lightGray"/>
                  </w:rPr>
                  <w:t>☐</w:t>
                </w:r>
              </w:p>
            </w:tc>
          </w:sdtContent>
        </w:sdt>
        <w:tc>
          <w:tcPr>
            <w:tcW w:w="3613" w:type="dxa"/>
          </w:tcPr>
          <w:p w14:paraId="370A58C6" w14:textId="77777777" w:rsidR="00C0294C" w:rsidRPr="00B0092D" w:rsidRDefault="00C0294C" w:rsidP="00C0294C">
            <w:pPr>
              <w:pStyle w:val="CommentText"/>
              <w:rPr>
                <w:rFonts w:asciiTheme="minorHAnsi" w:eastAsiaTheme="minorEastAsia" w:hAnsiTheme="minorHAnsi" w:cstheme="minorBidi"/>
                <w:sz w:val="24"/>
                <w:szCs w:val="24"/>
                <w:lang w:val="en-US"/>
              </w:rPr>
            </w:pPr>
            <w:r w:rsidRPr="00B0092D">
              <w:rPr>
                <w:rFonts w:asciiTheme="minorHAnsi" w:eastAsiaTheme="minorEastAsia" w:hAnsiTheme="minorHAnsi" w:cstheme="minorBidi"/>
                <w:sz w:val="24"/>
                <w:szCs w:val="24"/>
                <w:lang w:val="en-US"/>
              </w:rPr>
              <w:t>Population</w:t>
            </w:r>
          </w:p>
        </w:tc>
        <w:sdt>
          <w:sdtPr>
            <w:rPr>
              <w:rFonts w:ascii="Aptos" w:eastAsiaTheme="minorEastAsia" w:hAnsi="Aptos" w:cstheme="minorBidi"/>
              <w:iCs/>
              <w:color w:val="000000"/>
              <w:sz w:val="24"/>
              <w:szCs w:val="24"/>
            </w:rPr>
            <w:alias w:val="subThemePopulation"/>
            <w:tag w:val="subThemePopulation"/>
            <w:id w:val="272134250"/>
            <w:placeholder>
              <w:docPart w:val="D506C7D7D0094564A12E433CA05E3F1F"/>
            </w:placeholder>
            <w:showingPlcHdr/>
            <w:text/>
          </w:sdtPr>
          <w:sdtContent>
            <w:tc>
              <w:tcPr>
                <w:tcW w:w="4148" w:type="dxa"/>
              </w:tcPr>
              <w:p w14:paraId="22FC789A" w14:textId="77777777" w:rsidR="00C0294C" w:rsidRPr="00B0092D" w:rsidRDefault="00BA663A" w:rsidP="00C0294C">
                <w:pPr>
                  <w:pStyle w:val="CommentText"/>
                  <w:rPr>
                    <w:rFonts w:asciiTheme="minorHAnsi" w:eastAsiaTheme="minorEastAsia" w:hAnsiTheme="minorHAnsi" w:cstheme="minorBidi"/>
                    <w:i/>
                    <w:iCs/>
                    <w:sz w:val="24"/>
                    <w:szCs w:val="24"/>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C0294C" w:rsidRPr="00B0092D" w14:paraId="2ACF07D7" w14:textId="77777777" w:rsidTr="00C0294C">
        <w:sdt>
          <w:sdtPr>
            <w:rPr>
              <w:rFonts w:ascii="Aptos" w:eastAsiaTheme="minorEastAsia" w:hAnsi="Aptos" w:cstheme="minorBidi"/>
              <w:color w:val="000000"/>
              <w:sz w:val="24"/>
              <w:szCs w:val="24"/>
              <w:highlight w:val="lightGray"/>
            </w:rPr>
            <w:alias w:val="chkbox_theme_opt_publicadminanddigitalgov"/>
            <w:tag w:val="chkbox_theme_opt_publicadminanddigitalgov"/>
            <w:id w:val="-1351252786"/>
            <w14:checkbox>
              <w14:checked w14:val="0"/>
              <w14:checkedState w14:val="2612" w14:font="MS Gothic"/>
              <w14:uncheckedState w14:val="2610" w14:font="MS Gothic"/>
            </w14:checkbox>
          </w:sdtPr>
          <w:sdtContent>
            <w:tc>
              <w:tcPr>
                <w:tcW w:w="535" w:type="dxa"/>
              </w:tcPr>
              <w:p w14:paraId="2CEE3318" w14:textId="77777777" w:rsidR="00C0294C" w:rsidRPr="00BD56B1" w:rsidRDefault="00C0294C" w:rsidP="00C0294C">
                <w:pPr>
                  <w:pStyle w:val="CommentText"/>
                  <w:rPr>
                    <w:rFonts w:asciiTheme="minorHAnsi" w:eastAsiaTheme="minorEastAsia" w:hAnsiTheme="minorHAnsi" w:cstheme="minorBidi"/>
                    <w:sz w:val="24"/>
                    <w:szCs w:val="24"/>
                    <w:highlight w:val="lightGray"/>
                    <w:lang w:val="en-US"/>
                  </w:rPr>
                </w:pPr>
                <w:r w:rsidRPr="00BD56B1">
                  <w:rPr>
                    <w:rFonts w:ascii="Aptos" w:eastAsia="MS Gothic" w:hAnsi="Aptos" w:cstheme="minorBidi" w:hint="eastAsia"/>
                    <w:color w:val="000000"/>
                    <w:sz w:val="24"/>
                    <w:szCs w:val="24"/>
                    <w:highlight w:val="lightGray"/>
                    <w:lang w:val="en-US"/>
                  </w:rPr>
                  <w:t>☐</w:t>
                </w:r>
              </w:p>
            </w:tc>
          </w:sdtContent>
        </w:sdt>
        <w:tc>
          <w:tcPr>
            <w:tcW w:w="3613" w:type="dxa"/>
          </w:tcPr>
          <w:p w14:paraId="492AFA75" w14:textId="77777777" w:rsidR="00C0294C" w:rsidRPr="00B0092D" w:rsidRDefault="00C0294C" w:rsidP="00C0294C">
            <w:pPr>
              <w:pStyle w:val="CommentText"/>
              <w:rPr>
                <w:rFonts w:asciiTheme="minorHAnsi" w:eastAsiaTheme="minorEastAsia" w:hAnsiTheme="minorHAnsi" w:cstheme="minorBidi"/>
                <w:sz w:val="24"/>
                <w:szCs w:val="24"/>
                <w:lang w:val="en-US"/>
              </w:rPr>
            </w:pPr>
            <w:r w:rsidRPr="00B0092D">
              <w:rPr>
                <w:rFonts w:asciiTheme="minorHAnsi" w:eastAsiaTheme="minorEastAsia" w:hAnsiTheme="minorHAnsi" w:cstheme="minorBidi"/>
                <w:sz w:val="24"/>
                <w:szCs w:val="24"/>
                <w:lang w:val="en-US"/>
              </w:rPr>
              <w:t>Public Administration and Digital Government</w:t>
            </w:r>
          </w:p>
        </w:tc>
        <w:sdt>
          <w:sdtPr>
            <w:rPr>
              <w:rFonts w:ascii="Aptos" w:eastAsiaTheme="minorEastAsia" w:hAnsi="Aptos" w:cstheme="minorBidi"/>
              <w:iCs/>
              <w:color w:val="000000"/>
              <w:sz w:val="24"/>
              <w:szCs w:val="24"/>
            </w:rPr>
            <w:alias w:val="subThemePublicAdmin"/>
            <w:tag w:val="subThemePublicAdmin"/>
            <w:id w:val="-782502532"/>
            <w:placeholder>
              <w:docPart w:val="373B44118BA84F9DB3A9D441F4068D98"/>
            </w:placeholder>
            <w:showingPlcHdr/>
            <w:text/>
          </w:sdtPr>
          <w:sdtContent>
            <w:tc>
              <w:tcPr>
                <w:tcW w:w="4148" w:type="dxa"/>
              </w:tcPr>
              <w:p w14:paraId="10D73313" w14:textId="77777777" w:rsidR="00C0294C" w:rsidRPr="00B0092D" w:rsidRDefault="00BA663A" w:rsidP="00C0294C">
                <w:pPr>
                  <w:pStyle w:val="CommentText"/>
                  <w:rPr>
                    <w:rFonts w:asciiTheme="minorHAnsi" w:eastAsiaTheme="minorEastAsia" w:hAnsiTheme="minorHAnsi" w:cstheme="minorBidi"/>
                    <w:i/>
                    <w:iCs/>
                    <w:sz w:val="24"/>
                    <w:szCs w:val="24"/>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C0294C" w:rsidRPr="00B0092D" w14:paraId="1C0D9911" w14:textId="77777777" w:rsidTr="00C0294C">
        <w:sdt>
          <w:sdtPr>
            <w:rPr>
              <w:rFonts w:ascii="Aptos" w:eastAsiaTheme="minorEastAsia" w:hAnsi="Aptos" w:cstheme="minorBidi"/>
              <w:color w:val="000000"/>
              <w:sz w:val="24"/>
              <w:szCs w:val="24"/>
              <w:highlight w:val="lightGray"/>
            </w:rPr>
            <w:alias w:val="chkbox_theme_opt_socialdevelopment"/>
            <w:tag w:val="chkbox_theme_opt_socialdevelopment"/>
            <w:id w:val="273835921"/>
            <w14:checkbox>
              <w14:checked w14:val="0"/>
              <w14:checkedState w14:val="2612" w14:font="MS Gothic"/>
              <w14:uncheckedState w14:val="2610" w14:font="MS Gothic"/>
            </w14:checkbox>
          </w:sdtPr>
          <w:sdtContent>
            <w:tc>
              <w:tcPr>
                <w:tcW w:w="535" w:type="dxa"/>
              </w:tcPr>
              <w:p w14:paraId="636C95D3" w14:textId="77777777" w:rsidR="00C0294C" w:rsidRPr="00BD56B1" w:rsidRDefault="00C0294C" w:rsidP="00C0294C">
                <w:pPr>
                  <w:pStyle w:val="CommentText"/>
                  <w:rPr>
                    <w:rFonts w:asciiTheme="minorHAnsi" w:eastAsiaTheme="minorEastAsia" w:hAnsiTheme="minorHAnsi" w:cstheme="minorBidi"/>
                    <w:sz w:val="24"/>
                    <w:szCs w:val="24"/>
                    <w:highlight w:val="lightGray"/>
                    <w:lang w:val="en-US"/>
                  </w:rPr>
                </w:pPr>
                <w:r w:rsidRPr="00BD56B1">
                  <w:rPr>
                    <w:rFonts w:ascii="Aptos" w:eastAsia="MS Gothic" w:hAnsi="Aptos" w:cstheme="minorBidi" w:hint="eastAsia"/>
                    <w:color w:val="000000"/>
                    <w:sz w:val="24"/>
                    <w:szCs w:val="24"/>
                    <w:highlight w:val="lightGray"/>
                    <w:lang w:val="en-US"/>
                  </w:rPr>
                  <w:t>☐</w:t>
                </w:r>
              </w:p>
            </w:tc>
          </w:sdtContent>
        </w:sdt>
        <w:tc>
          <w:tcPr>
            <w:tcW w:w="3613" w:type="dxa"/>
          </w:tcPr>
          <w:p w14:paraId="57BCADDF" w14:textId="77777777" w:rsidR="00C0294C" w:rsidRPr="00B0092D" w:rsidRDefault="00C0294C" w:rsidP="00C0294C">
            <w:pPr>
              <w:pStyle w:val="CommentText"/>
              <w:rPr>
                <w:rFonts w:asciiTheme="minorHAnsi" w:eastAsiaTheme="minorEastAsia" w:hAnsiTheme="minorHAnsi" w:cstheme="minorBidi"/>
                <w:sz w:val="24"/>
                <w:szCs w:val="24"/>
                <w:lang w:val="en-US"/>
              </w:rPr>
            </w:pPr>
            <w:r w:rsidRPr="00B0092D">
              <w:rPr>
                <w:rFonts w:asciiTheme="minorHAnsi" w:eastAsiaTheme="minorEastAsia" w:hAnsiTheme="minorHAnsi" w:cstheme="minorBidi"/>
                <w:sz w:val="24"/>
                <w:szCs w:val="24"/>
                <w:lang w:val="en-US"/>
              </w:rPr>
              <w:t>Social Development</w:t>
            </w:r>
          </w:p>
        </w:tc>
        <w:sdt>
          <w:sdtPr>
            <w:rPr>
              <w:rFonts w:ascii="Aptos" w:eastAsiaTheme="minorEastAsia" w:hAnsi="Aptos" w:cstheme="minorBidi"/>
              <w:iCs/>
              <w:color w:val="000000"/>
              <w:sz w:val="24"/>
              <w:szCs w:val="24"/>
            </w:rPr>
            <w:alias w:val="subThemeSocialDevelopment"/>
            <w:tag w:val="subThemeSocialDevelopment"/>
            <w:id w:val="-404846048"/>
            <w:placeholder>
              <w:docPart w:val="FB0188E2170244D48551289BC20B2342"/>
            </w:placeholder>
            <w:showingPlcHdr/>
            <w:text/>
          </w:sdtPr>
          <w:sdtContent>
            <w:tc>
              <w:tcPr>
                <w:tcW w:w="4148" w:type="dxa"/>
              </w:tcPr>
              <w:p w14:paraId="7C672544" w14:textId="77777777" w:rsidR="00C0294C" w:rsidRPr="00B0092D" w:rsidRDefault="00BA663A" w:rsidP="00C0294C">
                <w:pPr>
                  <w:pStyle w:val="CommentText"/>
                  <w:rPr>
                    <w:rFonts w:asciiTheme="minorHAnsi" w:eastAsiaTheme="minorEastAsia" w:hAnsiTheme="minorHAnsi" w:cstheme="minorBidi"/>
                    <w:i/>
                    <w:iCs/>
                    <w:sz w:val="24"/>
                    <w:szCs w:val="24"/>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C0294C" w:rsidRPr="00B0092D" w14:paraId="69C2DFD7" w14:textId="77777777" w:rsidTr="00C0294C">
        <w:sdt>
          <w:sdtPr>
            <w:rPr>
              <w:rFonts w:ascii="Aptos" w:eastAsiaTheme="minorEastAsia" w:hAnsi="Aptos" w:cstheme="minorBidi"/>
              <w:color w:val="000000"/>
              <w:sz w:val="24"/>
              <w:szCs w:val="24"/>
              <w:highlight w:val="lightGray"/>
            </w:rPr>
            <w:alias w:val="chkbox_theme_opt_statistics"/>
            <w:tag w:val="chkbox_theme_opt_statistics"/>
            <w:id w:val="-84991459"/>
            <w14:checkbox>
              <w14:checked w14:val="0"/>
              <w14:checkedState w14:val="2612" w14:font="MS Gothic"/>
              <w14:uncheckedState w14:val="2610" w14:font="MS Gothic"/>
            </w14:checkbox>
          </w:sdtPr>
          <w:sdtContent>
            <w:tc>
              <w:tcPr>
                <w:tcW w:w="535" w:type="dxa"/>
              </w:tcPr>
              <w:p w14:paraId="50B5E24A" w14:textId="77777777" w:rsidR="00C0294C" w:rsidRPr="00BD56B1" w:rsidRDefault="00C0294C" w:rsidP="00C0294C">
                <w:pPr>
                  <w:pStyle w:val="CommentText"/>
                  <w:rPr>
                    <w:rFonts w:asciiTheme="minorHAnsi" w:eastAsiaTheme="minorEastAsia" w:hAnsiTheme="minorHAnsi" w:cstheme="minorBidi"/>
                    <w:sz w:val="24"/>
                    <w:szCs w:val="24"/>
                    <w:highlight w:val="lightGray"/>
                    <w:lang w:val="en-US"/>
                  </w:rPr>
                </w:pPr>
                <w:r w:rsidRPr="00BD56B1">
                  <w:rPr>
                    <w:rFonts w:ascii="Aptos" w:eastAsia="MS Gothic" w:hAnsi="Aptos" w:cstheme="minorBidi" w:hint="eastAsia"/>
                    <w:color w:val="000000"/>
                    <w:sz w:val="24"/>
                    <w:szCs w:val="24"/>
                    <w:highlight w:val="lightGray"/>
                    <w:lang w:val="en-US"/>
                  </w:rPr>
                  <w:t>☐</w:t>
                </w:r>
              </w:p>
            </w:tc>
          </w:sdtContent>
        </w:sdt>
        <w:tc>
          <w:tcPr>
            <w:tcW w:w="3613" w:type="dxa"/>
          </w:tcPr>
          <w:p w14:paraId="6CB704CD" w14:textId="77777777" w:rsidR="00C0294C" w:rsidRPr="00B0092D" w:rsidRDefault="00C0294C" w:rsidP="00C0294C">
            <w:pPr>
              <w:pStyle w:val="CommentText"/>
              <w:rPr>
                <w:rFonts w:asciiTheme="minorHAnsi" w:eastAsiaTheme="minorEastAsia" w:hAnsiTheme="minorHAnsi" w:cstheme="minorBidi"/>
                <w:sz w:val="24"/>
                <w:szCs w:val="24"/>
                <w:lang w:val="en-US"/>
              </w:rPr>
            </w:pPr>
            <w:r w:rsidRPr="00B0092D">
              <w:rPr>
                <w:rFonts w:asciiTheme="minorHAnsi" w:eastAsiaTheme="minorEastAsia" w:hAnsiTheme="minorHAnsi" w:cstheme="minorBidi"/>
                <w:sz w:val="24"/>
                <w:szCs w:val="24"/>
                <w:lang w:val="en-US"/>
              </w:rPr>
              <w:t>Statistics</w:t>
            </w:r>
          </w:p>
        </w:tc>
        <w:sdt>
          <w:sdtPr>
            <w:rPr>
              <w:rFonts w:ascii="Aptos" w:eastAsiaTheme="minorEastAsia" w:hAnsi="Aptos" w:cstheme="minorBidi"/>
              <w:iCs/>
              <w:color w:val="000000"/>
              <w:sz w:val="24"/>
              <w:szCs w:val="24"/>
            </w:rPr>
            <w:alias w:val="subThemeStatistics"/>
            <w:tag w:val="subThemeStatistics"/>
            <w:id w:val="158971738"/>
            <w:placeholder>
              <w:docPart w:val="B5BA43D71B5942268A630DBC65D5A548"/>
            </w:placeholder>
            <w:showingPlcHdr/>
            <w:text/>
          </w:sdtPr>
          <w:sdtContent>
            <w:tc>
              <w:tcPr>
                <w:tcW w:w="4148" w:type="dxa"/>
              </w:tcPr>
              <w:p w14:paraId="44401718" w14:textId="77777777" w:rsidR="00C0294C" w:rsidRPr="00B0092D" w:rsidRDefault="00BA663A" w:rsidP="00C0294C">
                <w:pPr>
                  <w:pStyle w:val="CommentText"/>
                  <w:rPr>
                    <w:rFonts w:asciiTheme="minorHAnsi" w:eastAsiaTheme="minorEastAsia" w:hAnsiTheme="minorHAnsi" w:cstheme="minorBidi"/>
                    <w:i/>
                    <w:iCs/>
                    <w:sz w:val="24"/>
                    <w:szCs w:val="24"/>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C0294C" w:rsidRPr="00B0092D" w14:paraId="0BC2CF6E" w14:textId="77777777" w:rsidTr="00C0294C">
        <w:sdt>
          <w:sdtPr>
            <w:rPr>
              <w:rFonts w:ascii="Aptos" w:eastAsiaTheme="minorEastAsia" w:hAnsi="Aptos" w:cstheme="minorBidi"/>
              <w:color w:val="000000"/>
              <w:sz w:val="24"/>
              <w:szCs w:val="24"/>
              <w:highlight w:val="lightGray"/>
            </w:rPr>
            <w:alias w:val="chkbox_theme_opt_sustainabledevelopment"/>
            <w:tag w:val="chkbox_theme_opt_sustainabledevelopment"/>
            <w:id w:val="631988899"/>
            <w14:checkbox>
              <w14:checked w14:val="0"/>
              <w14:checkedState w14:val="2612" w14:font="MS Gothic"/>
              <w14:uncheckedState w14:val="2610" w14:font="MS Gothic"/>
            </w14:checkbox>
          </w:sdtPr>
          <w:sdtContent>
            <w:tc>
              <w:tcPr>
                <w:tcW w:w="535" w:type="dxa"/>
              </w:tcPr>
              <w:p w14:paraId="74121910" w14:textId="77777777" w:rsidR="00C0294C" w:rsidRPr="00BD56B1" w:rsidRDefault="00C0294C" w:rsidP="00C0294C">
                <w:pPr>
                  <w:pStyle w:val="CommentText"/>
                  <w:rPr>
                    <w:rFonts w:asciiTheme="minorHAnsi" w:eastAsiaTheme="minorEastAsia" w:hAnsiTheme="minorHAnsi" w:cstheme="minorBidi"/>
                    <w:sz w:val="24"/>
                    <w:szCs w:val="24"/>
                    <w:highlight w:val="lightGray"/>
                    <w:lang w:val="en-US"/>
                  </w:rPr>
                </w:pPr>
                <w:r w:rsidRPr="00BD56B1">
                  <w:rPr>
                    <w:rFonts w:ascii="Aptos" w:eastAsia="MS Gothic" w:hAnsi="Aptos" w:cstheme="minorBidi" w:hint="eastAsia"/>
                    <w:color w:val="000000"/>
                    <w:sz w:val="24"/>
                    <w:szCs w:val="24"/>
                    <w:highlight w:val="lightGray"/>
                    <w:lang w:val="en-US"/>
                  </w:rPr>
                  <w:t>☐</w:t>
                </w:r>
              </w:p>
            </w:tc>
          </w:sdtContent>
        </w:sdt>
        <w:tc>
          <w:tcPr>
            <w:tcW w:w="3613" w:type="dxa"/>
          </w:tcPr>
          <w:p w14:paraId="75587278" w14:textId="77777777" w:rsidR="00C0294C" w:rsidRPr="00B0092D" w:rsidRDefault="00C0294C" w:rsidP="00C0294C">
            <w:pPr>
              <w:pStyle w:val="CommentText"/>
              <w:rPr>
                <w:rFonts w:asciiTheme="minorHAnsi" w:eastAsiaTheme="minorEastAsia" w:hAnsiTheme="minorHAnsi" w:cstheme="minorBidi"/>
                <w:sz w:val="24"/>
                <w:szCs w:val="24"/>
                <w:lang w:val="en-US"/>
              </w:rPr>
            </w:pPr>
            <w:r w:rsidRPr="00B0092D">
              <w:rPr>
                <w:rFonts w:asciiTheme="minorHAnsi" w:eastAsiaTheme="minorEastAsia" w:hAnsiTheme="minorHAnsi" w:cstheme="minorBidi"/>
                <w:sz w:val="24"/>
                <w:szCs w:val="24"/>
                <w:lang w:val="en-US"/>
              </w:rPr>
              <w:t>Sustainable Development</w:t>
            </w:r>
          </w:p>
        </w:tc>
        <w:sdt>
          <w:sdtPr>
            <w:rPr>
              <w:rFonts w:ascii="Aptos" w:eastAsiaTheme="minorEastAsia" w:hAnsi="Aptos" w:cstheme="minorBidi"/>
              <w:iCs/>
              <w:color w:val="000000"/>
              <w:sz w:val="24"/>
              <w:szCs w:val="24"/>
            </w:rPr>
            <w:alias w:val="subThemeSustainableDevelopment"/>
            <w:tag w:val="subThemeSustainableDevelopment"/>
            <w:id w:val="1876123092"/>
            <w:placeholder>
              <w:docPart w:val="65C8C87DB23A45ACB6D0BD8DD6A2D5CF"/>
            </w:placeholder>
            <w:showingPlcHdr/>
            <w:text/>
          </w:sdtPr>
          <w:sdtContent>
            <w:tc>
              <w:tcPr>
                <w:tcW w:w="4148" w:type="dxa"/>
              </w:tcPr>
              <w:p w14:paraId="5D2C68F1" w14:textId="77777777" w:rsidR="00C0294C" w:rsidRPr="00B0092D" w:rsidRDefault="00BA663A" w:rsidP="00C0294C">
                <w:pPr>
                  <w:pStyle w:val="CommentText"/>
                  <w:rPr>
                    <w:rFonts w:asciiTheme="minorHAnsi" w:eastAsiaTheme="minorEastAsia" w:hAnsiTheme="minorHAnsi" w:cstheme="minorBidi"/>
                    <w:i/>
                    <w:iCs/>
                    <w:sz w:val="24"/>
                    <w:szCs w:val="24"/>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bl>
    <w:p w14:paraId="4B9C5553" w14:textId="77777777" w:rsidR="00C0294C" w:rsidRPr="00B0092D" w:rsidRDefault="00C0294C" w:rsidP="00C0294C">
      <w:pPr>
        <w:pStyle w:val="CommentText"/>
        <w:ind w:left="720"/>
        <w:rPr>
          <w:rFonts w:asciiTheme="minorHAnsi" w:eastAsiaTheme="minorEastAsia" w:hAnsiTheme="minorHAnsi" w:cstheme="minorBidi"/>
          <w:i/>
          <w:iCs/>
          <w:sz w:val="24"/>
          <w:szCs w:val="24"/>
        </w:rPr>
      </w:pPr>
    </w:p>
    <w:p w14:paraId="47822AFE" w14:textId="77777777" w:rsidR="00C0294C" w:rsidRPr="00B0092D" w:rsidRDefault="00C0294C" w:rsidP="00C0294C">
      <w:pPr>
        <w:pStyle w:val="CommentText"/>
        <w:numPr>
          <w:ilvl w:val="1"/>
          <w:numId w:val="1"/>
        </w:numPr>
        <w:rPr>
          <w:rFonts w:asciiTheme="minorHAnsi" w:eastAsiaTheme="minorEastAsia" w:hAnsiTheme="minorHAnsi" w:cstheme="minorBidi"/>
          <w:i/>
          <w:iCs/>
          <w:color w:val="0070C0"/>
          <w:sz w:val="24"/>
          <w:szCs w:val="24"/>
        </w:rPr>
      </w:pPr>
      <w:r w:rsidRPr="00B0092D">
        <w:rPr>
          <w:rFonts w:asciiTheme="minorHAnsi" w:eastAsiaTheme="minorEastAsia" w:hAnsiTheme="minorHAnsi" w:cstheme="minorBidi"/>
          <w:i/>
          <w:iCs/>
          <w:color w:val="0070C0"/>
          <w:sz w:val="24"/>
          <w:szCs w:val="24"/>
        </w:rPr>
        <w:t>Please add additional themes here (optional):</w:t>
      </w:r>
    </w:p>
    <w:p w14:paraId="67B823F1" w14:textId="77777777" w:rsidR="00C0294C" w:rsidRPr="00B0092D" w:rsidRDefault="00C0294C" w:rsidP="00C0294C">
      <w:pPr>
        <w:pStyle w:val="CommentText"/>
        <w:ind w:left="1440"/>
        <w:rPr>
          <w:rFonts w:asciiTheme="minorHAnsi" w:eastAsiaTheme="minorEastAsia" w:hAnsiTheme="minorHAnsi" w:cstheme="minorBidi"/>
          <w:i/>
          <w:iCs/>
          <w:color w:val="0070C0"/>
          <w:sz w:val="24"/>
          <w:szCs w:val="24"/>
        </w:rPr>
      </w:pPr>
    </w:p>
    <w:sdt>
      <w:sdtPr>
        <w:rPr>
          <w:rFonts w:asciiTheme="minorHAnsi" w:eastAsiaTheme="minorEastAsia" w:hAnsiTheme="minorHAnsi" w:cstheme="minorBidi"/>
          <w:i/>
          <w:iCs/>
          <w:sz w:val="24"/>
          <w:szCs w:val="24"/>
        </w:rPr>
        <w:alias w:val="themes"/>
        <w:tag w:val="themes"/>
        <w:id w:val="1505711432"/>
        <w:placeholder>
          <w:docPart w:val="02DEC3508CFB4D95848A53349CDEF891"/>
        </w:placeholder>
        <w:showingPlcHdr/>
      </w:sdtPr>
      <w:sdtContent>
        <w:p w14:paraId="1E47D44E" w14:textId="77777777" w:rsidR="007371A4" w:rsidRPr="00B0092D" w:rsidRDefault="00115F0F" w:rsidP="007371A4">
          <w:pPr>
            <w:pStyle w:val="CommentText"/>
            <w:ind w:firstLine="720"/>
            <w:rPr>
              <w:rFonts w:asciiTheme="minorHAnsi" w:eastAsiaTheme="minorEastAsia" w:hAnsiTheme="minorHAnsi" w:cstheme="minorBidi"/>
              <w:i/>
              <w:iCs/>
              <w:sz w:val="24"/>
              <w:szCs w:val="24"/>
            </w:rPr>
          </w:pPr>
          <w:r w:rsidRPr="00BA663A">
            <w:rPr>
              <w:rStyle w:val="PlaceholderText"/>
              <w:rFonts w:ascii="Aptos" w:eastAsiaTheme="minorHAnsi" w:hAnsi="Aptos"/>
              <w:color w:val="000000"/>
              <w:sz w:val="24"/>
              <w:shd w:val="clear" w:color="auto" w:fill="DCDCDC"/>
            </w:rPr>
            <w:t>Click or tap here to enter text.</w:t>
          </w:r>
        </w:p>
      </w:sdtContent>
    </w:sdt>
    <w:p w14:paraId="44A88290" w14:textId="77777777" w:rsidR="007371A4" w:rsidRPr="00B0092D" w:rsidRDefault="007371A4" w:rsidP="007371A4">
      <w:pPr>
        <w:pStyle w:val="CommentText"/>
        <w:ind w:left="720"/>
        <w:rPr>
          <w:i/>
          <w:iCs/>
        </w:rPr>
      </w:pPr>
    </w:p>
    <w:p w14:paraId="0FA59A11" w14:textId="77777777" w:rsidR="007371A4" w:rsidRPr="00B0092D" w:rsidRDefault="007371A4" w:rsidP="007371A4">
      <w:pPr>
        <w:rPr>
          <w:rFonts w:asciiTheme="minorHAnsi" w:hAnsiTheme="minorHAnsi"/>
          <w:b/>
          <w:bCs/>
        </w:rPr>
      </w:pPr>
    </w:p>
    <w:p w14:paraId="5F144A27" w14:textId="77777777" w:rsidR="007371A4" w:rsidRPr="00B0092D" w:rsidRDefault="007371A4" w:rsidP="007371A4">
      <w:pPr>
        <w:numPr>
          <w:ilvl w:val="0"/>
          <w:numId w:val="1"/>
        </w:numPr>
        <w:rPr>
          <w:rFonts w:asciiTheme="minorHAnsi" w:hAnsiTheme="minorHAnsi"/>
          <w:b/>
          <w:bCs/>
        </w:rPr>
      </w:pPr>
      <w:r w:rsidRPr="00B0092D">
        <w:rPr>
          <w:rFonts w:asciiTheme="minorHAnsi" w:hAnsiTheme="minorHAnsi"/>
          <w:b/>
          <w:bCs/>
        </w:rPr>
        <w:t>Target group</w:t>
      </w:r>
    </w:p>
    <w:p w14:paraId="286D9B0D" w14:textId="77777777" w:rsidR="007371A4" w:rsidRPr="00B0092D" w:rsidRDefault="007371A4" w:rsidP="007371A4">
      <w:pPr>
        <w:rPr>
          <w:rFonts w:asciiTheme="minorHAnsi" w:hAnsiTheme="minorHAnsi"/>
          <w:b/>
          <w:bCs/>
        </w:rPr>
      </w:pPr>
    </w:p>
    <w:p w14:paraId="0FE2163F"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i/>
          <w:iCs/>
          <w:color w:val="0070C0"/>
        </w:rPr>
        <w:t>&lt;&lt;Instructions&gt;&gt;</w:t>
      </w:r>
      <w:r w:rsidRPr="00B0092D">
        <w:rPr>
          <w:rFonts w:asciiTheme="minorHAnsi" w:hAnsiTheme="minorHAnsi"/>
          <w:i/>
          <w:iCs/>
          <w:color w:val="0070C0"/>
        </w:rPr>
        <w:br/>
      </w:r>
      <w:r w:rsidRPr="00B0092D">
        <w:rPr>
          <w:rFonts w:asciiTheme="minorHAnsi" w:hAnsiTheme="minorHAnsi"/>
          <w:bCs/>
          <w:i/>
          <w:iCs/>
          <w:color w:val="0070C0"/>
        </w:rPr>
        <w:t>Please identify as clearly as concisely as possible the target group in developing countries whose capacities this activity would build.</w:t>
      </w:r>
    </w:p>
    <w:p w14:paraId="6F7C1E2A" w14:textId="77777777" w:rsidR="007371A4" w:rsidRPr="00B0092D" w:rsidRDefault="007371A4" w:rsidP="007371A4">
      <w:pPr>
        <w:ind w:left="360"/>
        <w:jc w:val="both"/>
        <w:rPr>
          <w:rFonts w:asciiTheme="minorHAnsi" w:hAnsiTheme="minorHAnsi"/>
          <w:i/>
          <w:iCs/>
          <w:color w:val="0070C0"/>
        </w:rPr>
      </w:pPr>
    </w:p>
    <w:p w14:paraId="079E22B4" w14:textId="77777777" w:rsidR="007371A4" w:rsidRPr="00B0092D" w:rsidRDefault="007371A4" w:rsidP="007371A4">
      <w:pPr>
        <w:ind w:left="720"/>
        <w:jc w:val="both"/>
        <w:rPr>
          <w:rFonts w:asciiTheme="minorHAnsi" w:hAnsiTheme="minorHAnsi"/>
          <w:i/>
          <w:iCs/>
        </w:rPr>
      </w:pPr>
      <w:r w:rsidRPr="00B0092D">
        <w:rPr>
          <w:rFonts w:asciiTheme="minorHAnsi" w:hAnsiTheme="minorHAnsi"/>
          <w:i/>
          <w:iCs/>
          <w:color w:val="0070C0"/>
        </w:rPr>
        <w:t>For training activities, study tours, meetings, and other applicable activities, explain how participants have been/will be selected, particularly with respect to achieving a balance between genders or different ethnic groups, and attach a list of participants (see description of Annex a below).</w:t>
      </w:r>
    </w:p>
    <w:p w14:paraId="58A6072A" w14:textId="77777777" w:rsidR="007371A4" w:rsidRPr="00B0092D" w:rsidRDefault="007371A4" w:rsidP="007371A4">
      <w:pPr>
        <w:tabs>
          <w:tab w:val="left" w:pos="1000"/>
        </w:tabs>
        <w:rPr>
          <w:rFonts w:asciiTheme="minorHAnsi" w:hAnsiTheme="minorHAnsi"/>
        </w:rPr>
      </w:pPr>
    </w:p>
    <w:p w14:paraId="746DC3CD" w14:textId="77777777" w:rsidR="007371A4" w:rsidRPr="00B0092D" w:rsidRDefault="007371A4" w:rsidP="007371A4">
      <w:pPr>
        <w:tabs>
          <w:tab w:val="left" w:pos="1000"/>
        </w:tabs>
        <w:rPr>
          <w:rFonts w:asciiTheme="minorHAnsi" w:hAnsiTheme="minorHAnsi"/>
        </w:rPr>
      </w:pPr>
      <w:r w:rsidRPr="00B0092D">
        <w:rPr>
          <w:rFonts w:asciiTheme="minorHAnsi" w:hAnsiTheme="minorHAnsi"/>
        </w:rPr>
        <w:tab/>
      </w:r>
      <w:sdt>
        <w:sdtPr>
          <w:rPr>
            <w:rFonts w:asciiTheme="minorHAnsi" w:hAnsiTheme="minorHAnsi"/>
          </w:rPr>
          <w:alias w:val="targetGroup"/>
          <w:tag w:val="targetGroup"/>
          <w:id w:val="-52852666"/>
          <w:placeholder>
            <w:docPart w:val="9DFC667F9266439CBDA3467613A81361"/>
          </w:placeholder>
          <w:showingPlcHdr/>
        </w:sdtPr>
        <w:sdtContent>
          <w:r w:rsidR="00BA663A" w:rsidRPr="00BA663A">
            <w:rPr>
              <w:rStyle w:val="PlaceholderText"/>
              <w:rFonts w:ascii="Aptos" w:eastAsiaTheme="minorHAnsi" w:hAnsi="Aptos"/>
              <w:color w:val="000000"/>
              <w:shd w:val="clear" w:color="auto" w:fill="DCDCDC"/>
            </w:rPr>
            <w:t>Click or tap here to enter text.</w:t>
          </w:r>
        </w:sdtContent>
      </w:sdt>
    </w:p>
    <w:p w14:paraId="31FD7EBE" w14:textId="77777777" w:rsidR="007371A4" w:rsidRPr="00B0092D" w:rsidRDefault="007371A4" w:rsidP="007371A4">
      <w:pPr>
        <w:tabs>
          <w:tab w:val="left" w:pos="1000"/>
        </w:tabs>
        <w:rPr>
          <w:rFonts w:asciiTheme="minorHAnsi" w:hAnsiTheme="minorHAnsi"/>
        </w:rPr>
      </w:pPr>
    </w:p>
    <w:p w14:paraId="64F40ED2" w14:textId="77777777" w:rsidR="007371A4" w:rsidRPr="00B0092D" w:rsidRDefault="007371A4" w:rsidP="002E4F80">
      <w:pPr>
        <w:numPr>
          <w:ilvl w:val="0"/>
          <w:numId w:val="1"/>
        </w:numPr>
        <w:rPr>
          <w:rFonts w:asciiTheme="minorHAnsi" w:hAnsiTheme="minorHAnsi"/>
          <w:b/>
        </w:rPr>
      </w:pPr>
      <w:r w:rsidRPr="00B0092D">
        <w:rPr>
          <w:rFonts w:asciiTheme="minorHAnsi" w:hAnsiTheme="minorHAnsi"/>
          <w:b/>
          <w:bCs/>
          <w:color w:val="000000" w:themeColor="text1"/>
        </w:rPr>
        <w:t>Capacities to be developed</w:t>
      </w:r>
    </w:p>
    <w:p w14:paraId="01E9794A" w14:textId="77777777" w:rsidR="007371A4" w:rsidRPr="00B0092D" w:rsidRDefault="007371A4" w:rsidP="007371A4">
      <w:pPr>
        <w:pStyle w:val="ListParagraph"/>
        <w:jc w:val="both"/>
        <w:rPr>
          <w:rFonts w:asciiTheme="minorHAnsi" w:hAnsiTheme="minorHAnsi"/>
          <w:bCs/>
          <w:i/>
          <w:iCs/>
          <w:color w:val="0070C0"/>
        </w:rPr>
      </w:pPr>
      <w:r w:rsidRPr="00B0092D">
        <w:rPr>
          <w:rFonts w:asciiTheme="minorHAnsi" w:hAnsiTheme="minorHAnsi"/>
          <w:i/>
          <w:iCs/>
          <w:color w:val="0070C0"/>
        </w:rPr>
        <w:t>&lt;&lt;Instructions&gt;&gt;</w:t>
      </w:r>
      <w:r w:rsidRPr="00B0092D">
        <w:rPr>
          <w:rFonts w:asciiTheme="minorHAnsi" w:hAnsiTheme="minorHAnsi"/>
          <w:i/>
          <w:iCs/>
          <w:color w:val="0070C0"/>
        </w:rPr>
        <w:br/>
      </w:r>
      <w:r w:rsidRPr="00B0092D">
        <w:rPr>
          <w:rFonts w:asciiTheme="minorHAnsi" w:hAnsiTheme="minorHAnsi"/>
          <w:bCs/>
          <w:i/>
          <w:iCs/>
          <w:color w:val="0070C0"/>
        </w:rPr>
        <w:t xml:space="preserve">a. Briefly list the </w:t>
      </w:r>
      <w:r w:rsidRPr="00B0092D">
        <w:rPr>
          <w:rFonts w:asciiTheme="minorHAnsi" w:hAnsiTheme="minorHAnsi"/>
          <w:b/>
          <w:i/>
          <w:iCs/>
          <w:color w:val="0070C0"/>
        </w:rPr>
        <w:t>specific capacity(ies)</w:t>
      </w:r>
      <w:r w:rsidRPr="00B0092D">
        <w:rPr>
          <w:rFonts w:asciiTheme="minorHAnsi" w:hAnsiTheme="minorHAnsi"/>
          <w:bCs/>
          <w:i/>
          <w:iCs/>
          <w:color w:val="0070C0"/>
        </w:rPr>
        <w:t xml:space="preserve"> this </w:t>
      </w:r>
      <w:proofErr w:type="gramStart"/>
      <w:r w:rsidRPr="00B0092D">
        <w:rPr>
          <w:rFonts w:asciiTheme="minorHAnsi" w:hAnsiTheme="minorHAnsi"/>
          <w:bCs/>
          <w:i/>
          <w:iCs/>
          <w:color w:val="0070C0"/>
        </w:rPr>
        <w:t>RPTC activity</w:t>
      </w:r>
      <w:proofErr w:type="gramEnd"/>
      <w:r w:rsidRPr="00B0092D">
        <w:rPr>
          <w:rFonts w:asciiTheme="minorHAnsi" w:hAnsiTheme="minorHAnsi"/>
          <w:bCs/>
          <w:i/>
          <w:iCs/>
          <w:color w:val="0070C0"/>
        </w:rPr>
        <w:t xml:space="preserve"> aims to develop in the above-mentioned target group, achievable within the scope of the activity.</w:t>
      </w:r>
    </w:p>
    <w:p w14:paraId="74DECE0B" w14:textId="77777777" w:rsidR="007371A4" w:rsidRPr="00B0092D" w:rsidRDefault="007371A4" w:rsidP="007371A4">
      <w:pPr>
        <w:ind w:left="720"/>
        <w:jc w:val="both"/>
        <w:rPr>
          <w:rFonts w:asciiTheme="minorHAnsi" w:hAnsiTheme="minorHAnsi"/>
          <w:b/>
          <w:i/>
          <w:iCs/>
          <w:color w:val="0070C0"/>
        </w:rPr>
      </w:pPr>
      <w:r w:rsidRPr="00B0092D">
        <w:rPr>
          <w:rFonts w:asciiTheme="minorHAnsi" w:hAnsiTheme="minorHAnsi"/>
          <w:b/>
          <w:i/>
          <w:iCs/>
          <w:color w:val="0070C0"/>
        </w:rPr>
        <w:t xml:space="preserve">Examples: </w:t>
      </w:r>
    </w:p>
    <w:p w14:paraId="229364C0"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Cs/>
          <w:i/>
          <w:iCs/>
          <w:color w:val="0070C0"/>
        </w:rPr>
        <w:t>• Increased knowledge of target group on [subject].</w:t>
      </w:r>
    </w:p>
    <w:p w14:paraId="0B8CE1C2"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Cs/>
          <w:i/>
          <w:iCs/>
          <w:color w:val="0070C0"/>
        </w:rPr>
        <w:t>• Increased awareness of target group on [subject].</w:t>
      </w:r>
    </w:p>
    <w:p w14:paraId="36BD984F"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Cs/>
          <w:i/>
          <w:iCs/>
          <w:color w:val="0070C0"/>
        </w:rPr>
        <w:lastRenderedPageBreak/>
        <w:t>• [Handbook/platform] is accessible to support target group in [conducting action].</w:t>
      </w:r>
    </w:p>
    <w:p w14:paraId="2288D775"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Cs/>
          <w:i/>
          <w:iCs/>
          <w:color w:val="0070C0"/>
        </w:rPr>
        <w:t>• Target group benefits from advice on [subject] to support [process].</w:t>
      </w:r>
    </w:p>
    <w:p w14:paraId="76BE654A" w14:textId="77777777" w:rsidR="007371A4" w:rsidRPr="00B0092D" w:rsidRDefault="007371A4" w:rsidP="007371A4">
      <w:pPr>
        <w:jc w:val="both"/>
        <w:rPr>
          <w:rFonts w:asciiTheme="minorHAnsi" w:hAnsiTheme="minorHAnsi"/>
          <w:bCs/>
          <w:i/>
          <w:iCs/>
          <w:color w:val="0070C0"/>
        </w:rPr>
      </w:pPr>
    </w:p>
    <w:p w14:paraId="0140B429" w14:textId="77777777" w:rsidR="007371A4" w:rsidRPr="00B0092D" w:rsidRDefault="007371A4" w:rsidP="007371A4">
      <w:pPr>
        <w:pStyle w:val="ListParagraph"/>
        <w:numPr>
          <w:ilvl w:val="0"/>
          <w:numId w:val="4"/>
        </w:numPr>
        <w:jc w:val="both"/>
        <w:rPr>
          <w:rFonts w:asciiTheme="minorHAnsi" w:hAnsiTheme="minorHAnsi"/>
          <w:bCs/>
          <w:i/>
          <w:iCs/>
          <w:color w:val="0070C0"/>
        </w:rPr>
      </w:pPr>
      <w:r w:rsidRPr="00B0092D">
        <w:rPr>
          <w:rFonts w:asciiTheme="minorHAnsi" w:hAnsiTheme="minorHAnsi"/>
          <w:i/>
          <w:iCs/>
          <w:color w:val="0070C0"/>
          <w:lang w:eastAsia="en-US"/>
        </w:rPr>
        <w:t>Describe the related indicator(s) of achievement.</w:t>
      </w:r>
    </w:p>
    <w:p w14:paraId="2A4C2824"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
          <w:i/>
          <w:iCs/>
          <w:color w:val="0070C0"/>
        </w:rPr>
        <w:t>Examples:</w:t>
      </w:r>
    </w:p>
    <w:p w14:paraId="46ACBD1A"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Cs/>
          <w:i/>
          <w:iCs/>
          <w:color w:val="0070C0"/>
        </w:rPr>
        <w:t>• 80% of participants indicate they have increased awareness/knowledge on [subject] in the post-workshop survey.</w:t>
      </w:r>
    </w:p>
    <w:p w14:paraId="6BDF737C"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Cs/>
          <w:i/>
          <w:iCs/>
          <w:color w:val="0070C0"/>
        </w:rPr>
        <w:t>• 70% of participants demonstrate increased knowledge on [subject] in post- compared with pre-activity assessments.</w:t>
      </w:r>
    </w:p>
    <w:p w14:paraId="765E46E4"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Cs/>
          <w:i/>
          <w:iCs/>
          <w:color w:val="0070C0"/>
        </w:rPr>
        <w:t>• [Handbook/platform] is accessible to the main target group and other users.</w:t>
      </w:r>
    </w:p>
    <w:p w14:paraId="19D299EF" w14:textId="77777777" w:rsidR="007371A4" w:rsidRPr="00B0092D" w:rsidRDefault="007371A4" w:rsidP="007371A4">
      <w:pPr>
        <w:ind w:left="720"/>
        <w:jc w:val="both"/>
        <w:rPr>
          <w:rFonts w:asciiTheme="minorHAnsi" w:hAnsiTheme="minorHAnsi"/>
          <w:bCs/>
          <w:i/>
          <w:iCs/>
          <w:color w:val="0070C0"/>
        </w:rPr>
      </w:pPr>
      <w:r w:rsidRPr="00B0092D">
        <w:rPr>
          <w:rFonts w:asciiTheme="minorHAnsi" w:hAnsiTheme="minorHAnsi"/>
          <w:bCs/>
          <w:i/>
          <w:iCs/>
          <w:color w:val="0070C0"/>
        </w:rPr>
        <w:t>• [Country] indicates the advice provided was useful.</w:t>
      </w:r>
    </w:p>
    <w:p w14:paraId="3F68181A" w14:textId="77777777" w:rsidR="007371A4" w:rsidRPr="00B0092D" w:rsidRDefault="007371A4" w:rsidP="00C0294C">
      <w:pPr>
        <w:jc w:val="both"/>
        <w:rPr>
          <w:rFonts w:asciiTheme="minorHAnsi" w:hAnsiTheme="minorHAnsi"/>
          <w:b/>
          <w:bCs/>
          <w:lang w:eastAsia="en-US"/>
        </w:rPr>
      </w:pPr>
      <w:r w:rsidRPr="00B0092D">
        <w:rPr>
          <w:rFonts w:asciiTheme="minorHAnsi" w:hAnsiTheme="minorHAnsi"/>
          <w:b/>
          <w:bCs/>
          <w:lang w:eastAsia="en-US"/>
        </w:rPr>
        <w:tab/>
      </w:r>
    </w:p>
    <w:p w14:paraId="177172B7" w14:textId="77777777" w:rsidR="00C0294C" w:rsidRPr="00B0092D" w:rsidRDefault="00C0294C" w:rsidP="007371A4">
      <w:pPr>
        <w:jc w:val="both"/>
        <w:rPr>
          <w:rFonts w:asciiTheme="minorHAnsi" w:hAnsiTheme="minorHAnsi"/>
          <w:b/>
          <w:bCs/>
          <w:lang w:eastAsia="en-US"/>
        </w:rPr>
      </w:pPr>
    </w:p>
    <w:sdt>
      <w:sdtPr>
        <w:rPr>
          <w:rFonts w:asciiTheme="minorHAnsi" w:hAnsiTheme="minorHAnsi"/>
          <w:sz w:val="24"/>
          <w:szCs w:val="24"/>
          <w:lang w:val="en-US" w:eastAsia="en-US"/>
        </w:rPr>
        <w:id w:val="-1699462954"/>
        <w15:repeatingSection/>
      </w:sdtPr>
      <w:sdtEndPr>
        <w:rPr>
          <w:i/>
          <w:iCs/>
          <w:color w:val="156082" w:themeColor="accent1"/>
        </w:rPr>
      </w:sdtEndPr>
      <w:sdtContent>
        <w:sdt>
          <w:sdtPr>
            <w:rPr>
              <w:rFonts w:asciiTheme="minorHAnsi" w:hAnsiTheme="minorHAnsi"/>
              <w:sz w:val="24"/>
              <w:szCs w:val="24"/>
              <w:lang w:val="en-US" w:eastAsia="en-US"/>
            </w:rPr>
            <w:id w:val="-1074354611"/>
            <w:placeholder>
              <w:docPart w:val="3F5B3EA26BB846B0BFB22CEF3AA9F298"/>
            </w:placeholder>
            <w15:repeatingSectionItem/>
          </w:sdtPr>
          <w:sdtEndPr>
            <w:rPr>
              <w:i/>
              <w:iCs/>
              <w:color w:val="156082" w:themeColor="accent1"/>
            </w:rPr>
          </w:sdtEndPr>
          <w:sdtContent>
            <w:tbl>
              <w:tblPr>
                <w:tblStyle w:val="TableGrid"/>
                <w:tblW w:w="4603" w:type="pct"/>
                <w:tblInd w:w="715" w:type="dxa"/>
                <w:tblLook w:val="04A0" w:firstRow="1" w:lastRow="0" w:firstColumn="1" w:lastColumn="0" w:noHBand="0" w:noVBand="1"/>
              </w:tblPr>
              <w:tblGrid>
                <w:gridCol w:w="3793"/>
                <w:gridCol w:w="4507"/>
              </w:tblGrid>
              <w:tr w:rsidR="00C0294C" w:rsidRPr="00B0092D" w14:paraId="64917BA8" w14:textId="77777777" w:rsidTr="00C0294C">
                <w:tc>
                  <w:tcPr>
                    <w:tcW w:w="2285" w:type="pct"/>
                    <w:shd w:val="clear" w:color="auto" w:fill="C1E4F5" w:themeFill="accent1" w:themeFillTint="33"/>
                  </w:tcPr>
                  <w:p w14:paraId="764AA514" w14:textId="77777777" w:rsidR="00C0294C" w:rsidRPr="00B0092D" w:rsidRDefault="00C0294C" w:rsidP="007371A4">
                    <w:pPr>
                      <w:jc w:val="both"/>
                      <w:rPr>
                        <w:rFonts w:asciiTheme="minorHAnsi" w:hAnsiTheme="minorHAnsi"/>
                        <w:lang w:val="en-US" w:eastAsia="en-US"/>
                      </w:rPr>
                    </w:pPr>
                    <w:r w:rsidRPr="00B0092D">
                      <w:rPr>
                        <w:rFonts w:asciiTheme="minorHAnsi" w:hAnsiTheme="minorHAnsi"/>
                        <w:lang w:val="en-US" w:eastAsia="en-US"/>
                      </w:rPr>
                      <w:t>Capacity Description</w:t>
                    </w:r>
                  </w:p>
                </w:tc>
                <w:tc>
                  <w:tcPr>
                    <w:tcW w:w="2715" w:type="pct"/>
                    <w:shd w:val="clear" w:color="auto" w:fill="C1E4F5" w:themeFill="accent1" w:themeFillTint="33"/>
                  </w:tcPr>
                  <w:p w14:paraId="28ABDEDD" w14:textId="77777777" w:rsidR="00C0294C" w:rsidRPr="00B0092D" w:rsidRDefault="00C0294C" w:rsidP="007371A4">
                    <w:pPr>
                      <w:jc w:val="both"/>
                      <w:rPr>
                        <w:rFonts w:asciiTheme="minorHAnsi" w:hAnsiTheme="minorHAnsi"/>
                        <w:lang w:val="en-US" w:eastAsia="en-US"/>
                      </w:rPr>
                    </w:pPr>
                  </w:p>
                </w:tc>
              </w:tr>
              <w:tr w:rsidR="005018C0" w:rsidRPr="00B0092D" w14:paraId="41410E4B" w14:textId="77777777" w:rsidTr="005018C0">
                <w:sdt>
                  <w:sdtPr>
                    <w:rPr>
                      <w:rFonts w:ascii="Aptos" w:hAnsi="Aptos"/>
                      <w:bCs/>
                      <w:color w:val="000000"/>
                      <w:lang w:eastAsia="en-US"/>
                    </w:rPr>
                    <w:alias w:val="capacityDescription"/>
                    <w:tag w:val="capacityDescription"/>
                    <w:id w:val="34008796"/>
                    <w:placeholder>
                      <w:docPart w:val="0173CA16BA5D4C18BCB698C4FBE34E82"/>
                    </w:placeholder>
                    <w:showingPlcHdr/>
                    <w:text/>
                  </w:sdtPr>
                  <w:sdtContent>
                    <w:tc>
                      <w:tcPr>
                        <w:tcW w:w="5000" w:type="pct"/>
                        <w:gridSpan w:val="2"/>
                      </w:tcPr>
                      <w:p w14:paraId="3C41BECA" w14:textId="77777777" w:rsidR="005018C0" w:rsidRPr="00B0092D" w:rsidRDefault="005018C0" w:rsidP="007371A4">
                        <w:pPr>
                          <w:jc w:val="both"/>
                          <w:rPr>
                            <w:rFonts w:asciiTheme="minorHAnsi" w:hAnsiTheme="minorHAnsi"/>
                            <w:lang w:eastAsia="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5018C0" w:rsidRPr="00B0092D" w14:paraId="6A4A9FBD" w14:textId="77777777" w:rsidTr="00C0294C">
                <w:tc>
                  <w:tcPr>
                    <w:tcW w:w="2285" w:type="pct"/>
                    <w:shd w:val="clear" w:color="auto" w:fill="C1E4F5" w:themeFill="accent1" w:themeFillTint="33"/>
                  </w:tcPr>
                  <w:p w14:paraId="77CE34F3" w14:textId="77777777" w:rsidR="005018C0" w:rsidRPr="00B0092D" w:rsidRDefault="005018C0" w:rsidP="007371A4">
                    <w:pPr>
                      <w:jc w:val="both"/>
                      <w:rPr>
                        <w:rFonts w:asciiTheme="minorHAnsi" w:hAnsiTheme="minorHAnsi"/>
                        <w:lang w:eastAsia="en-US"/>
                      </w:rPr>
                    </w:pPr>
                    <w:r w:rsidRPr="00B0092D">
                      <w:rPr>
                        <w:rFonts w:asciiTheme="minorHAnsi" w:hAnsiTheme="minorHAnsi"/>
                        <w:lang w:val="en-US" w:eastAsia="en-US"/>
                      </w:rPr>
                      <w:t>Indicator</w:t>
                    </w:r>
                  </w:p>
                </w:tc>
                <w:tc>
                  <w:tcPr>
                    <w:tcW w:w="2715" w:type="pct"/>
                    <w:shd w:val="clear" w:color="auto" w:fill="C1E4F5" w:themeFill="accent1" w:themeFillTint="33"/>
                  </w:tcPr>
                  <w:p w14:paraId="3CD24916" w14:textId="77777777" w:rsidR="005018C0" w:rsidRPr="00B0092D" w:rsidRDefault="005018C0" w:rsidP="007371A4">
                    <w:pPr>
                      <w:jc w:val="both"/>
                      <w:rPr>
                        <w:rFonts w:asciiTheme="minorHAnsi" w:hAnsiTheme="minorHAnsi"/>
                        <w:lang w:eastAsia="en-US"/>
                      </w:rPr>
                    </w:pPr>
                  </w:p>
                </w:tc>
              </w:tr>
              <w:tr w:rsidR="005018C0" w:rsidRPr="00B0092D" w14:paraId="47C9B74B" w14:textId="77777777" w:rsidTr="005018C0">
                <w:sdt>
                  <w:sdtPr>
                    <w:rPr>
                      <w:rFonts w:ascii="Aptos" w:hAnsi="Aptos"/>
                      <w:bCs/>
                      <w:color w:val="000000"/>
                      <w:lang w:eastAsia="en-US"/>
                    </w:rPr>
                    <w:alias w:val="indicator"/>
                    <w:tag w:val="indicator"/>
                    <w:id w:val="-1106807647"/>
                    <w:placeholder>
                      <w:docPart w:val="A43C45D944E741ED8DA6A049E0756583"/>
                    </w:placeholder>
                    <w:showingPlcHdr/>
                    <w:text/>
                  </w:sdtPr>
                  <w:sdtContent>
                    <w:tc>
                      <w:tcPr>
                        <w:tcW w:w="5000" w:type="pct"/>
                        <w:gridSpan w:val="2"/>
                      </w:tcPr>
                      <w:p w14:paraId="4BDF1231" w14:textId="77777777" w:rsidR="005018C0" w:rsidRPr="00B0092D" w:rsidRDefault="005018C0" w:rsidP="007371A4">
                        <w:pPr>
                          <w:jc w:val="both"/>
                          <w:rPr>
                            <w:rFonts w:asciiTheme="minorHAnsi" w:hAnsiTheme="minorHAnsi"/>
                            <w:lang w:eastAsia="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5018C0" w:rsidRPr="00B0092D" w14:paraId="5A28F6FB" w14:textId="77777777" w:rsidTr="005018C0">
                <w:tc>
                  <w:tcPr>
                    <w:tcW w:w="5000" w:type="pct"/>
                    <w:gridSpan w:val="2"/>
                    <w:shd w:val="clear" w:color="auto" w:fill="C1E4F5" w:themeFill="accent1" w:themeFillTint="33"/>
                  </w:tcPr>
                  <w:p w14:paraId="20899BC1" w14:textId="77777777" w:rsidR="005018C0" w:rsidRPr="005018C0" w:rsidRDefault="005018C0" w:rsidP="007371A4">
                    <w:pPr>
                      <w:jc w:val="both"/>
                      <w:rPr>
                        <w:rFonts w:asciiTheme="minorHAnsi" w:hAnsiTheme="minorHAnsi"/>
                        <w:i/>
                        <w:iCs/>
                        <w:lang w:val="en-US" w:eastAsia="en-US"/>
                      </w:rPr>
                    </w:pPr>
                    <w:r w:rsidRPr="005018C0">
                      <w:rPr>
                        <w:rFonts w:asciiTheme="minorHAnsi" w:hAnsiTheme="minorHAnsi"/>
                        <w:i/>
                        <w:iCs/>
                        <w:color w:val="156082" w:themeColor="accent1"/>
                        <w:lang w:val="en-US" w:eastAsia="en-US"/>
                      </w:rPr>
                      <w:t>&lt;&lt;Instructions&gt;&gt; Click on the [+] button to the right to add a</w:t>
                    </w:r>
                    <w:r w:rsidR="00236D07">
                      <w:rPr>
                        <w:rFonts w:asciiTheme="minorHAnsi" w:hAnsiTheme="minorHAnsi"/>
                        <w:i/>
                        <w:iCs/>
                        <w:color w:val="156082" w:themeColor="accent1"/>
                        <w:lang w:val="en-US" w:eastAsia="en-US"/>
                      </w:rPr>
                      <w:t>nother</w:t>
                    </w:r>
                    <w:r w:rsidRPr="005018C0">
                      <w:rPr>
                        <w:rFonts w:asciiTheme="minorHAnsi" w:hAnsiTheme="minorHAnsi"/>
                        <w:i/>
                        <w:iCs/>
                        <w:color w:val="156082" w:themeColor="accent1"/>
                        <w:lang w:val="en-US" w:eastAsia="en-US"/>
                      </w:rPr>
                      <w:t xml:space="preserve"> capacity -&gt;</w:t>
                    </w:r>
                  </w:p>
                </w:tc>
              </w:tr>
            </w:tbl>
          </w:sdtContent>
        </w:sdt>
      </w:sdtContent>
    </w:sdt>
    <w:p w14:paraId="7097DA0A" w14:textId="77777777" w:rsidR="00C0294C" w:rsidRPr="00B0092D" w:rsidRDefault="00C0294C" w:rsidP="007371A4">
      <w:pPr>
        <w:jc w:val="both"/>
        <w:rPr>
          <w:rFonts w:asciiTheme="minorHAnsi" w:hAnsiTheme="minorHAnsi"/>
          <w:b/>
          <w:bCs/>
          <w:lang w:eastAsia="en-US"/>
        </w:rPr>
      </w:pPr>
    </w:p>
    <w:p w14:paraId="0C94B031" w14:textId="77777777" w:rsidR="007371A4" w:rsidRPr="00B0092D" w:rsidRDefault="007371A4" w:rsidP="007371A4">
      <w:pPr>
        <w:jc w:val="both"/>
        <w:rPr>
          <w:rFonts w:asciiTheme="minorHAnsi" w:hAnsiTheme="minorHAnsi"/>
          <w:b/>
          <w:bCs/>
          <w:lang w:eastAsia="en-US"/>
        </w:rPr>
      </w:pPr>
    </w:p>
    <w:p w14:paraId="3F37F356" w14:textId="77777777" w:rsidR="007371A4" w:rsidRPr="00B0092D" w:rsidRDefault="007371A4" w:rsidP="007371A4">
      <w:pPr>
        <w:numPr>
          <w:ilvl w:val="0"/>
          <w:numId w:val="1"/>
        </w:numPr>
        <w:rPr>
          <w:rFonts w:asciiTheme="minorHAnsi" w:hAnsiTheme="minorHAnsi"/>
          <w:b/>
          <w:bCs/>
        </w:rPr>
      </w:pPr>
      <w:r w:rsidRPr="00B0092D">
        <w:rPr>
          <w:rFonts w:asciiTheme="minorHAnsi" w:hAnsiTheme="minorHAnsi"/>
          <w:b/>
          <w:bCs/>
        </w:rPr>
        <w:t xml:space="preserve">Main activities </w:t>
      </w:r>
      <w:r w:rsidR="00D53680" w:rsidRPr="00B0092D">
        <w:rPr>
          <w:rFonts w:asciiTheme="minorHAnsi" w:hAnsiTheme="minorHAnsi"/>
          <w:b/>
          <w:bCs/>
        </w:rPr>
        <w:t>and timelines</w:t>
      </w:r>
    </w:p>
    <w:p w14:paraId="607EF22C" w14:textId="77777777" w:rsidR="007371A4" w:rsidRPr="00B0092D" w:rsidRDefault="007371A4" w:rsidP="007371A4">
      <w:pPr>
        <w:rPr>
          <w:rFonts w:asciiTheme="minorHAnsi" w:hAnsiTheme="minorHAnsi"/>
        </w:rPr>
      </w:pPr>
    </w:p>
    <w:p w14:paraId="011D6A37" w14:textId="77777777" w:rsidR="007371A4" w:rsidRPr="00B0092D" w:rsidRDefault="007371A4" w:rsidP="002E4F80">
      <w:pPr>
        <w:ind w:left="720"/>
        <w:jc w:val="both"/>
        <w:rPr>
          <w:rFonts w:asciiTheme="minorHAnsi" w:hAnsiTheme="minorHAnsi"/>
          <w:i/>
          <w:iCs/>
          <w:color w:val="0070C0"/>
        </w:rPr>
      </w:pPr>
      <w:r w:rsidRPr="00B0092D">
        <w:rPr>
          <w:rFonts w:asciiTheme="minorHAnsi" w:hAnsiTheme="minorHAnsi"/>
          <w:i/>
          <w:iCs/>
          <w:color w:val="0070C0"/>
        </w:rPr>
        <w:t>&lt;&lt;Instructions&gt;&gt;</w:t>
      </w:r>
      <w:r w:rsidRPr="00B0092D">
        <w:rPr>
          <w:rFonts w:asciiTheme="minorHAnsi" w:hAnsiTheme="minorHAnsi"/>
          <w:i/>
          <w:iCs/>
          <w:color w:val="0070C0"/>
        </w:rPr>
        <w:br/>
        <w:t xml:space="preserve">Please list the proposed activities (e.g., each training workshop (in-person or online); advisory services (in-person or online); study tours; development of capacity building tools). </w:t>
      </w:r>
    </w:p>
    <w:p w14:paraId="6080667E" w14:textId="77777777" w:rsidR="00D53680" w:rsidRPr="00B0092D" w:rsidRDefault="007371A4" w:rsidP="002E4F80">
      <w:pPr>
        <w:ind w:left="720"/>
        <w:jc w:val="both"/>
        <w:rPr>
          <w:rFonts w:asciiTheme="minorHAnsi" w:hAnsiTheme="minorHAnsi"/>
          <w:i/>
          <w:iCs/>
          <w:color w:val="0070C0"/>
        </w:rPr>
      </w:pPr>
      <w:r w:rsidRPr="00B0092D">
        <w:rPr>
          <w:rFonts w:asciiTheme="minorHAnsi" w:hAnsiTheme="minorHAnsi"/>
          <w:i/>
          <w:iCs/>
          <w:color w:val="0070C0"/>
        </w:rPr>
        <w:t xml:space="preserve">For training courses, study tours, meetings, and other applicable activities, attach a draft programme/agenda as an annex. If consultants/resource </w:t>
      </w:r>
      <w:proofErr w:type="gramStart"/>
      <w:r w:rsidRPr="00B0092D">
        <w:rPr>
          <w:rFonts w:asciiTheme="minorHAnsi" w:hAnsiTheme="minorHAnsi"/>
          <w:i/>
          <w:iCs/>
          <w:color w:val="0070C0"/>
        </w:rPr>
        <w:t>persons</w:t>
      </w:r>
      <w:proofErr w:type="gramEnd"/>
      <w:r w:rsidRPr="00B0092D">
        <w:rPr>
          <w:rFonts w:asciiTheme="minorHAnsi" w:hAnsiTheme="minorHAnsi"/>
          <w:i/>
          <w:iCs/>
          <w:color w:val="0070C0"/>
        </w:rPr>
        <w:t xml:space="preserve"> are hired to assist in the implementation of activities, the draft terms of reference should also be attached to the proposal as an annex, if available. </w:t>
      </w:r>
    </w:p>
    <w:p w14:paraId="38E8D78D" w14:textId="77777777" w:rsidR="00D53680" w:rsidRPr="00B0092D" w:rsidRDefault="00D53680" w:rsidP="002E4F80">
      <w:pPr>
        <w:ind w:left="720"/>
        <w:rPr>
          <w:rFonts w:asciiTheme="minorHAnsi" w:hAnsiTheme="minorHAnsi"/>
          <w:i/>
          <w:iCs/>
          <w:color w:val="0070C0"/>
        </w:rPr>
      </w:pPr>
      <w:r w:rsidRPr="00B0092D">
        <w:rPr>
          <w:rFonts w:asciiTheme="minorHAnsi" w:hAnsiTheme="minorHAnsi"/>
          <w:i/>
          <w:iCs/>
          <w:color w:val="0070C0"/>
        </w:rPr>
        <w:t xml:space="preserve">If the activities are scheduled to take place over a period of more than three (3) months, please include a detailed timeline in this section. </w:t>
      </w:r>
    </w:p>
    <w:p w14:paraId="57A2111E" w14:textId="77777777" w:rsidR="00D53680" w:rsidRPr="00B0092D" w:rsidRDefault="00D53680" w:rsidP="007371A4">
      <w:pPr>
        <w:ind w:left="720"/>
        <w:jc w:val="both"/>
        <w:rPr>
          <w:rFonts w:asciiTheme="minorHAnsi" w:hAnsiTheme="minorHAnsi"/>
          <w:i/>
          <w:iCs/>
          <w:color w:val="0070C0"/>
        </w:rPr>
      </w:pPr>
    </w:p>
    <w:sdt>
      <w:sdtPr>
        <w:rPr>
          <w:rFonts w:ascii="Aptos" w:hAnsi="Aptos"/>
          <w:color w:val="000000"/>
          <w:sz w:val="24"/>
          <w:szCs w:val="24"/>
          <w:lang w:val="en-US"/>
        </w:rPr>
        <w:id w:val="-945460585"/>
        <w15:repeatingSection/>
      </w:sdtPr>
      <w:sdtEndPr>
        <w:rPr>
          <w:rFonts w:asciiTheme="minorHAnsi" w:hAnsiTheme="minorHAnsi"/>
          <w:i/>
          <w:iCs/>
          <w:color w:val="0070C0"/>
        </w:rPr>
      </w:sdtEndPr>
      <w:sdtContent>
        <w:sdt>
          <w:sdtPr>
            <w:rPr>
              <w:rFonts w:ascii="Aptos" w:hAnsi="Aptos"/>
              <w:color w:val="000000"/>
              <w:sz w:val="24"/>
              <w:szCs w:val="24"/>
              <w:lang w:val="en-US"/>
            </w:rPr>
            <w:id w:val="70085813"/>
            <w:placeholder>
              <w:docPart w:val="3F5B3EA26BB846B0BFB22CEF3AA9F298"/>
            </w:placeholder>
            <w15:repeatingSectionItem/>
          </w:sdtPr>
          <w:sdtEndPr>
            <w:rPr>
              <w:rFonts w:asciiTheme="minorHAnsi" w:hAnsiTheme="minorHAnsi"/>
              <w:i/>
              <w:iCs/>
              <w:color w:val="0070C0"/>
            </w:rPr>
          </w:sdtEndPr>
          <w:sdtContent>
            <w:tbl>
              <w:tblPr>
                <w:tblStyle w:val="TableGrid"/>
                <w:tblW w:w="4607" w:type="pct"/>
                <w:tblInd w:w="715" w:type="dxa"/>
                <w:tblLook w:val="04A0" w:firstRow="1" w:lastRow="0" w:firstColumn="1" w:lastColumn="0" w:noHBand="0" w:noVBand="1"/>
              </w:tblPr>
              <w:tblGrid>
                <w:gridCol w:w="3306"/>
                <w:gridCol w:w="5001"/>
              </w:tblGrid>
              <w:tr w:rsidR="00BF2C4A" w:rsidRPr="00B0092D" w14:paraId="262A62A8" w14:textId="77777777" w:rsidTr="005018C0">
                <w:trPr>
                  <w:trHeight w:val="295"/>
                </w:trPr>
                <w:tc>
                  <w:tcPr>
                    <w:tcW w:w="5000" w:type="pct"/>
                    <w:gridSpan w:val="2"/>
                    <w:shd w:val="clear" w:color="auto" w:fill="C1E4F5" w:themeFill="accent1" w:themeFillTint="33"/>
                  </w:tcPr>
                  <w:p w14:paraId="7F777E04" w14:textId="77777777" w:rsidR="00BF2C4A" w:rsidRDefault="00BF2C4A" w:rsidP="006527B7">
                    <w:pPr>
                      <w:jc w:val="both"/>
                      <w:rPr>
                        <w:rFonts w:ascii="Aptos" w:hAnsi="Aptos"/>
                        <w:color w:val="000000"/>
                      </w:rPr>
                    </w:pPr>
                    <w:r>
                      <w:rPr>
                        <w:rFonts w:ascii="Aptos" w:hAnsi="Aptos"/>
                        <w:color w:val="000000"/>
                      </w:rPr>
                      <w:t>Activity Title</w:t>
                    </w:r>
                  </w:p>
                </w:tc>
              </w:tr>
              <w:tr w:rsidR="00BF2C4A" w:rsidRPr="00B0092D" w14:paraId="77141B46" w14:textId="77777777" w:rsidTr="005018C0">
                <w:trPr>
                  <w:trHeight w:val="295"/>
                </w:trPr>
                <w:sdt>
                  <w:sdtPr>
                    <w:rPr>
                      <w:rFonts w:ascii="Aptos" w:hAnsi="Aptos"/>
                      <w:color w:val="000000"/>
                    </w:rPr>
                    <w:alias w:val="activityTitle"/>
                    <w:tag w:val="activityTitle"/>
                    <w:id w:val="-966816693"/>
                    <w:placeholder>
                      <w:docPart w:val="7C7D9CC148E2444C99614E735DE80613"/>
                    </w:placeholder>
                    <w:showingPlcHdr/>
                    <w:text/>
                  </w:sdtPr>
                  <w:sdtContent>
                    <w:tc>
                      <w:tcPr>
                        <w:tcW w:w="5000" w:type="pct"/>
                        <w:gridSpan w:val="2"/>
                      </w:tcPr>
                      <w:p w14:paraId="43177C9B" w14:textId="77777777" w:rsidR="00BF2C4A" w:rsidRDefault="00BF2C4A" w:rsidP="006527B7">
                        <w:pPr>
                          <w:jc w:val="both"/>
                          <w:rPr>
                            <w:rFonts w:ascii="Aptos" w:hAnsi="Aptos"/>
                            <w:color w:val="000000"/>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BF2C4A" w:rsidRPr="00B0092D" w14:paraId="53A40F08" w14:textId="77777777" w:rsidTr="005018C0">
                <w:trPr>
                  <w:trHeight w:val="295"/>
                </w:trPr>
                <w:tc>
                  <w:tcPr>
                    <w:tcW w:w="1990" w:type="pct"/>
                    <w:shd w:val="clear" w:color="auto" w:fill="C1E4F5" w:themeFill="accent1" w:themeFillTint="33"/>
                  </w:tcPr>
                  <w:p w14:paraId="59674BE2" w14:textId="77777777" w:rsidR="00BF2C4A" w:rsidRDefault="00BF2C4A" w:rsidP="006527B7">
                    <w:pPr>
                      <w:jc w:val="both"/>
                      <w:rPr>
                        <w:rFonts w:ascii="Aptos" w:hAnsi="Aptos"/>
                        <w:color w:val="000000"/>
                      </w:rPr>
                    </w:pPr>
                    <w:r>
                      <w:rPr>
                        <w:rFonts w:asciiTheme="minorHAnsi" w:hAnsiTheme="minorHAnsi"/>
                        <w:lang w:val="en-US"/>
                      </w:rPr>
                      <w:t xml:space="preserve">Activity </w:t>
                    </w:r>
                    <w:r w:rsidRPr="00B0092D">
                      <w:rPr>
                        <w:rFonts w:asciiTheme="minorHAnsi" w:hAnsiTheme="minorHAnsi"/>
                        <w:lang w:val="en-US"/>
                      </w:rPr>
                      <w:t xml:space="preserve">Planned </w:t>
                    </w:r>
                    <w:r w:rsidRPr="00A80AE5">
                      <w:rPr>
                        <w:rFonts w:asciiTheme="minorHAnsi" w:hAnsiTheme="minorHAnsi"/>
                        <w:b/>
                        <w:bCs/>
                        <w:lang w:val="en-US"/>
                      </w:rPr>
                      <w:t>Start</w:t>
                    </w:r>
                    <w:r w:rsidRPr="00B0092D">
                      <w:rPr>
                        <w:rFonts w:asciiTheme="minorHAnsi" w:hAnsiTheme="minorHAnsi"/>
                        <w:lang w:val="en-US"/>
                      </w:rPr>
                      <w:t xml:space="preserve"> </w:t>
                    </w:r>
                    <w:r>
                      <w:rPr>
                        <w:rFonts w:ascii="Aptos" w:hAnsi="Aptos"/>
                        <w:color w:val="000000"/>
                      </w:rPr>
                      <w:t>Quarter</w:t>
                    </w:r>
                  </w:p>
                </w:tc>
                <w:tc>
                  <w:tcPr>
                    <w:tcW w:w="3010" w:type="pct"/>
                    <w:shd w:val="clear" w:color="auto" w:fill="C1E4F5" w:themeFill="accent1" w:themeFillTint="33"/>
                  </w:tcPr>
                  <w:p w14:paraId="6AD6F5E4" w14:textId="77777777" w:rsidR="00BF2C4A" w:rsidRDefault="00BF2C4A" w:rsidP="006527B7">
                    <w:pPr>
                      <w:jc w:val="both"/>
                      <w:rPr>
                        <w:rFonts w:ascii="Aptos" w:hAnsi="Aptos"/>
                        <w:color w:val="000000"/>
                      </w:rPr>
                    </w:pPr>
                    <w:r>
                      <w:rPr>
                        <w:rFonts w:asciiTheme="minorHAnsi" w:hAnsiTheme="minorHAnsi"/>
                        <w:lang w:val="en-US"/>
                      </w:rPr>
                      <w:t xml:space="preserve">Activity </w:t>
                    </w:r>
                    <w:r w:rsidRPr="00B0092D">
                      <w:rPr>
                        <w:rFonts w:asciiTheme="minorHAnsi" w:hAnsiTheme="minorHAnsi"/>
                        <w:lang w:val="en-US"/>
                      </w:rPr>
                      <w:t xml:space="preserve">Planned </w:t>
                    </w:r>
                    <w:r w:rsidRPr="00A80AE5">
                      <w:rPr>
                        <w:rFonts w:asciiTheme="minorHAnsi" w:hAnsiTheme="minorHAnsi"/>
                        <w:b/>
                        <w:bCs/>
                        <w:lang w:val="en-US"/>
                      </w:rPr>
                      <w:t>Start</w:t>
                    </w:r>
                    <w:r w:rsidRPr="00B0092D">
                      <w:rPr>
                        <w:rFonts w:asciiTheme="minorHAnsi" w:hAnsiTheme="minorHAnsi"/>
                        <w:lang w:val="en-US"/>
                      </w:rPr>
                      <w:t xml:space="preserve"> </w:t>
                    </w:r>
                    <w:r>
                      <w:rPr>
                        <w:rFonts w:ascii="Aptos" w:hAnsi="Aptos"/>
                        <w:color w:val="000000"/>
                      </w:rPr>
                      <w:t>Year</w:t>
                    </w:r>
                  </w:p>
                </w:tc>
              </w:tr>
              <w:tr w:rsidR="00BF2C4A" w:rsidRPr="00B0092D" w14:paraId="69031949" w14:textId="77777777" w:rsidTr="005018C0">
                <w:trPr>
                  <w:trHeight w:val="295"/>
                </w:trPr>
                <w:tc>
                  <w:tcPr>
                    <w:tcW w:w="1990" w:type="pct"/>
                  </w:tcPr>
                  <w:sdt>
                    <w:sdtPr>
                      <w:rPr>
                        <w:rFonts w:ascii="Aptos" w:hAnsi="Aptos"/>
                        <w:color w:val="000000"/>
                        <w:highlight w:val="lightGray"/>
                      </w:rPr>
                      <w:alias w:val="activityQuarterPickerStart"/>
                      <w:tag w:val="activityQuarterPickerStart"/>
                      <w:id w:val="-2001794706"/>
                      <w:placeholder>
                        <w:docPart w:val="6DE2AEAAFB4F4E85B0F232158B6208C9"/>
                      </w:placeholder>
                      <w:comboBox>
                        <w:listItem w:displayText="Choose an item" w:value="Choose an item"/>
                        <w:listItem w:displayText="Q1" w:value="Q1"/>
                        <w:listItem w:displayText="Q2" w:value="Q2"/>
                        <w:listItem w:displayText="Q3" w:value="Q3"/>
                        <w:listItem w:displayText="Q4" w:value="Q4"/>
                      </w:comboBox>
                    </w:sdtPr>
                    <w:sdtContent>
                      <w:p w14:paraId="57E192A0" w14:textId="77777777" w:rsidR="00BF2C4A" w:rsidRPr="00BF2C4A" w:rsidRDefault="00BF2C4A" w:rsidP="00BF2C4A">
                        <w:pPr>
                          <w:rPr>
                            <w:rFonts w:ascii="Aptos" w:hAnsi="Aptos"/>
                            <w:color w:val="000000"/>
                            <w:sz w:val="24"/>
                            <w:szCs w:val="24"/>
                            <w:lang w:val="en-US"/>
                          </w:rPr>
                        </w:pPr>
                        <w:r w:rsidRPr="00774DDE">
                          <w:rPr>
                            <w:rFonts w:ascii="Aptos" w:hAnsi="Aptos"/>
                            <w:color w:val="000000"/>
                            <w:sz w:val="24"/>
                            <w:szCs w:val="24"/>
                            <w:highlight w:val="lightGray"/>
                            <w:lang w:val="en-US"/>
                          </w:rPr>
                          <w:t>Choose an item</w:t>
                        </w:r>
                      </w:p>
                    </w:sdtContent>
                  </w:sdt>
                </w:tc>
                <w:sdt>
                  <w:sdtPr>
                    <w:rPr>
                      <w:rFonts w:ascii="Aptos" w:hAnsi="Aptos"/>
                      <w:color w:val="000000"/>
                    </w:rPr>
                    <w:alias w:val="activityYearPickerStart"/>
                    <w:tag w:val="activityYearPickerStart"/>
                    <w:id w:val="92833503"/>
                    <w:placeholder>
                      <w:docPart w:val="9D5CB48F65634352A7CAEC153B168181"/>
                    </w:placeholder>
                    <w:showingPlcHdr/>
                    <w:comboBox>
                      <w:listItem w:value="Choose an item."/>
                      <w:listItem w:displayText="2025" w:value="2025"/>
                      <w:listItem w:displayText="2026" w:value="2026"/>
                      <w:listItem w:displayText="2027" w:value="2027"/>
                      <w:listItem w:displayText="2028" w:value="2028"/>
                      <w:listItem w:displayText="2030" w:value="2030"/>
                      <w:listItem w:displayText="2031" w:value="2031"/>
                      <w:listItem w:displayText="2032" w:value="2032"/>
                      <w:listItem w:displayText="2033" w:value="2033"/>
                      <w:listItem w:displayText="2034" w:value="2034"/>
                      <w:listItem w:displayText="2035" w:value="2035"/>
                    </w:comboBox>
                  </w:sdtPr>
                  <w:sdtContent>
                    <w:tc>
                      <w:tcPr>
                        <w:tcW w:w="3010" w:type="pct"/>
                      </w:tcPr>
                      <w:p w14:paraId="03C2F379" w14:textId="77777777" w:rsidR="00BF2C4A" w:rsidRDefault="00BF2C4A" w:rsidP="006527B7">
                        <w:pPr>
                          <w:jc w:val="both"/>
                          <w:rPr>
                            <w:rFonts w:ascii="Aptos" w:hAnsi="Aptos"/>
                            <w:color w:val="000000"/>
                          </w:rPr>
                        </w:pPr>
                        <w:r w:rsidRPr="00BA663A">
                          <w:rPr>
                            <w:rStyle w:val="PlaceholderText"/>
                            <w:rFonts w:ascii="Aptos" w:eastAsiaTheme="majorEastAsia" w:hAnsi="Aptos"/>
                            <w:color w:val="000000"/>
                            <w:sz w:val="24"/>
                            <w:shd w:val="clear" w:color="auto" w:fill="DCDCDC"/>
                          </w:rPr>
                          <w:t>Choose an item.</w:t>
                        </w:r>
                      </w:p>
                    </w:tc>
                  </w:sdtContent>
                </w:sdt>
              </w:tr>
              <w:tr w:rsidR="00B132C9" w:rsidRPr="00B0092D" w14:paraId="6A6B5940" w14:textId="77777777" w:rsidTr="005018C0">
                <w:trPr>
                  <w:trHeight w:val="300"/>
                </w:trPr>
                <w:tc>
                  <w:tcPr>
                    <w:tcW w:w="1990" w:type="pct"/>
                    <w:shd w:val="clear" w:color="auto" w:fill="C1E4F5" w:themeFill="accent1" w:themeFillTint="33"/>
                  </w:tcPr>
                  <w:p w14:paraId="36EDE56E" w14:textId="77777777" w:rsidR="00B132C9" w:rsidRDefault="00B132C9" w:rsidP="006527B7">
                    <w:pPr>
                      <w:jc w:val="both"/>
                      <w:rPr>
                        <w:rFonts w:ascii="Aptos" w:hAnsi="Aptos"/>
                        <w:color w:val="000000"/>
                      </w:rPr>
                    </w:pPr>
                    <w:r>
                      <w:rPr>
                        <w:rFonts w:asciiTheme="minorHAnsi" w:hAnsiTheme="minorHAnsi"/>
                        <w:lang w:val="en-US"/>
                      </w:rPr>
                      <w:t xml:space="preserve">Activity </w:t>
                    </w:r>
                    <w:r w:rsidRPr="00B0092D">
                      <w:rPr>
                        <w:rFonts w:asciiTheme="minorHAnsi" w:hAnsiTheme="minorHAnsi"/>
                        <w:lang w:val="en-US"/>
                      </w:rPr>
                      <w:t xml:space="preserve">Planned </w:t>
                    </w:r>
                    <w:r w:rsidRPr="00A80AE5">
                      <w:rPr>
                        <w:rFonts w:asciiTheme="minorHAnsi" w:hAnsiTheme="minorHAnsi"/>
                        <w:b/>
                        <w:bCs/>
                        <w:lang w:val="en-US"/>
                      </w:rPr>
                      <w:t>End</w:t>
                    </w:r>
                    <w:r w:rsidRPr="00B0092D">
                      <w:rPr>
                        <w:rFonts w:asciiTheme="minorHAnsi" w:hAnsiTheme="minorHAnsi"/>
                        <w:lang w:val="en-US"/>
                      </w:rPr>
                      <w:t xml:space="preserve"> Date</w:t>
                    </w:r>
                  </w:p>
                </w:tc>
                <w:tc>
                  <w:tcPr>
                    <w:tcW w:w="3010" w:type="pct"/>
                    <w:shd w:val="clear" w:color="auto" w:fill="C1E4F5" w:themeFill="accent1" w:themeFillTint="33"/>
                  </w:tcPr>
                  <w:p w14:paraId="5F87739E" w14:textId="77777777" w:rsidR="00B132C9" w:rsidRDefault="00A80AE5" w:rsidP="006527B7">
                    <w:pPr>
                      <w:jc w:val="both"/>
                      <w:rPr>
                        <w:rFonts w:ascii="Aptos" w:hAnsi="Aptos"/>
                        <w:color w:val="000000"/>
                      </w:rPr>
                    </w:pPr>
                    <w:r>
                      <w:rPr>
                        <w:rFonts w:asciiTheme="minorHAnsi" w:hAnsiTheme="minorHAnsi"/>
                        <w:lang w:val="en-US"/>
                      </w:rPr>
                      <w:t xml:space="preserve">Activity </w:t>
                    </w:r>
                    <w:r w:rsidRPr="00B0092D">
                      <w:rPr>
                        <w:rFonts w:asciiTheme="minorHAnsi" w:hAnsiTheme="minorHAnsi"/>
                        <w:lang w:val="en-US"/>
                      </w:rPr>
                      <w:t xml:space="preserve">Planned </w:t>
                    </w:r>
                    <w:r w:rsidRPr="00A80AE5">
                      <w:rPr>
                        <w:rFonts w:asciiTheme="minorHAnsi" w:hAnsiTheme="minorHAnsi"/>
                        <w:b/>
                        <w:bCs/>
                        <w:lang w:val="en-US"/>
                      </w:rPr>
                      <w:t>End</w:t>
                    </w:r>
                    <w:r w:rsidRPr="00B0092D">
                      <w:rPr>
                        <w:rFonts w:asciiTheme="minorHAnsi" w:hAnsiTheme="minorHAnsi"/>
                        <w:lang w:val="en-US"/>
                      </w:rPr>
                      <w:t xml:space="preserve"> Date</w:t>
                    </w:r>
                  </w:p>
                </w:tc>
              </w:tr>
              <w:tr w:rsidR="00B132C9" w:rsidRPr="00B0092D" w14:paraId="1AE564D2" w14:textId="77777777" w:rsidTr="005018C0">
                <w:trPr>
                  <w:trHeight w:val="300"/>
                </w:trPr>
                <w:tc>
                  <w:tcPr>
                    <w:tcW w:w="1990" w:type="pct"/>
                  </w:tcPr>
                  <w:sdt>
                    <w:sdtPr>
                      <w:rPr>
                        <w:rFonts w:ascii="Aptos" w:hAnsi="Aptos"/>
                        <w:color w:val="000000"/>
                        <w:highlight w:val="lightGray"/>
                      </w:rPr>
                      <w:alias w:val="activityQuarterPickerEnd"/>
                      <w:tag w:val="activityQuarterPickerEnd"/>
                      <w:id w:val="232826664"/>
                      <w:placeholder>
                        <w:docPart w:val="EFF7CDB58B73456ABBAFC00AD1E86D71"/>
                      </w:placeholder>
                      <w:comboBox>
                        <w:listItem w:displayText="Choose an item" w:value="Choose an item"/>
                        <w:listItem w:displayText="Q1" w:value="Q1"/>
                        <w:listItem w:displayText="Q2" w:value="Q2"/>
                        <w:listItem w:displayText="Q3" w:value="Q3"/>
                        <w:listItem w:displayText="Q4" w:value="Q4"/>
                      </w:comboBox>
                    </w:sdtPr>
                    <w:sdtContent>
                      <w:p w14:paraId="334BD8D2" w14:textId="77777777" w:rsidR="00B132C9" w:rsidRDefault="00B132C9" w:rsidP="00B132C9">
                        <w:pPr>
                          <w:rPr>
                            <w:rFonts w:ascii="Aptos" w:hAnsi="Aptos"/>
                            <w:color w:val="000000"/>
                            <w:sz w:val="24"/>
                            <w:szCs w:val="24"/>
                            <w:lang w:val="en-US"/>
                          </w:rPr>
                        </w:pPr>
                        <w:r w:rsidRPr="00774DDE">
                          <w:rPr>
                            <w:rFonts w:ascii="Aptos" w:hAnsi="Aptos"/>
                            <w:color w:val="000000"/>
                            <w:sz w:val="24"/>
                            <w:szCs w:val="24"/>
                            <w:highlight w:val="lightGray"/>
                            <w:lang w:val="en-US"/>
                          </w:rPr>
                          <w:t>Choose an item</w:t>
                        </w:r>
                      </w:p>
                    </w:sdtContent>
                  </w:sdt>
                  <w:p w14:paraId="7FC9D1B1" w14:textId="77777777" w:rsidR="00B132C9" w:rsidRDefault="00B132C9" w:rsidP="006527B7">
                    <w:pPr>
                      <w:jc w:val="both"/>
                      <w:rPr>
                        <w:rFonts w:asciiTheme="minorHAnsi" w:hAnsiTheme="minorHAnsi"/>
                      </w:rPr>
                    </w:pPr>
                  </w:p>
                </w:tc>
                <w:sdt>
                  <w:sdtPr>
                    <w:rPr>
                      <w:rFonts w:ascii="Aptos" w:hAnsi="Aptos"/>
                      <w:color w:val="000000"/>
                    </w:rPr>
                    <w:alias w:val="activityYearPickerEnd"/>
                    <w:tag w:val="activityYearPickerEnd"/>
                    <w:id w:val="-617220670"/>
                    <w:placeholder>
                      <w:docPart w:val="3262189625484645BC89474FD3B5D433"/>
                    </w:placeholder>
                    <w:showingPlcHdr/>
                    <w:comboBox>
                      <w:listItem w:value="Choose an item."/>
                      <w:listItem w:displayText="2025" w:value="2025"/>
                      <w:listItem w:displayText="2026" w:value="2026"/>
                      <w:listItem w:displayText="2027" w:value="2027"/>
                      <w:listItem w:displayText="2028" w:value="2028"/>
                      <w:listItem w:displayText="2030" w:value="2030"/>
                      <w:listItem w:displayText="2031" w:value="2031"/>
                      <w:listItem w:displayText="2032" w:value="2032"/>
                      <w:listItem w:displayText="2033" w:value="2033"/>
                      <w:listItem w:displayText="2034" w:value="2034"/>
                      <w:listItem w:displayText="2035" w:value="2035"/>
                    </w:comboBox>
                  </w:sdtPr>
                  <w:sdtContent>
                    <w:tc>
                      <w:tcPr>
                        <w:tcW w:w="3010" w:type="pct"/>
                      </w:tcPr>
                      <w:p w14:paraId="7C7E7898" w14:textId="77777777" w:rsidR="00B132C9" w:rsidRDefault="00B132C9" w:rsidP="006527B7">
                        <w:pPr>
                          <w:jc w:val="both"/>
                          <w:rPr>
                            <w:rFonts w:asciiTheme="minorHAnsi" w:hAnsiTheme="minorHAnsi"/>
                          </w:rPr>
                        </w:pPr>
                        <w:r w:rsidRPr="00BA663A">
                          <w:rPr>
                            <w:rStyle w:val="PlaceholderText"/>
                            <w:rFonts w:ascii="Aptos" w:eastAsiaTheme="majorEastAsia" w:hAnsi="Aptos"/>
                            <w:color w:val="000000"/>
                            <w:sz w:val="24"/>
                            <w:shd w:val="clear" w:color="auto" w:fill="DCDCDC"/>
                          </w:rPr>
                          <w:t>Choose an item.</w:t>
                        </w:r>
                      </w:p>
                    </w:tc>
                  </w:sdtContent>
                </w:sdt>
              </w:tr>
              <w:tr w:rsidR="00B132C9" w:rsidRPr="00B0092D" w14:paraId="1CC3DCAC" w14:textId="77777777" w:rsidTr="005018C0">
                <w:trPr>
                  <w:trHeight w:val="300"/>
                </w:trPr>
                <w:tc>
                  <w:tcPr>
                    <w:tcW w:w="5000" w:type="pct"/>
                    <w:gridSpan w:val="2"/>
                    <w:shd w:val="clear" w:color="auto" w:fill="C1E4F5" w:themeFill="accent1" w:themeFillTint="33"/>
                  </w:tcPr>
                  <w:p w14:paraId="6D597AAB" w14:textId="77777777" w:rsidR="00B132C9" w:rsidRDefault="00B132C9" w:rsidP="006527B7">
                    <w:pPr>
                      <w:jc w:val="both"/>
                      <w:rPr>
                        <w:rFonts w:ascii="Aptos" w:hAnsi="Aptos"/>
                        <w:color w:val="000000"/>
                      </w:rPr>
                    </w:pPr>
                    <w:r w:rsidRPr="00B0092D">
                      <w:rPr>
                        <w:rFonts w:asciiTheme="minorHAnsi" w:hAnsiTheme="minorHAnsi"/>
                        <w:i/>
                        <w:iCs/>
                        <w:color w:val="0070C0"/>
                      </w:rPr>
                      <w:t>&lt;&lt;Instructions&gt;&gt;</w:t>
                    </w:r>
                    <w:r>
                      <w:rPr>
                        <w:rFonts w:asciiTheme="minorHAnsi" w:hAnsiTheme="minorHAnsi"/>
                        <w:i/>
                        <w:iCs/>
                        <w:color w:val="0070C0"/>
                      </w:rPr>
                      <w:t xml:space="preserve"> Click on the [+] button to the right to add another activity -&gt;</w:t>
                    </w:r>
                  </w:p>
                </w:tc>
              </w:tr>
            </w:tbl>
          </w:sdtContent>
        </w:sdt>
      </w:sdtContent>
    </w:sdt>
    <w:p w14:paraId="20F5715A" w14:textId="77777777" w:rsidR="007371A4" w:rsidRPr="00B0092D" w:rsidRDefault="007371A4" w:rsidP="007371A4">
      <w:pPr>
        <w:rPr>
          <w:rFonts w:asciiTheme="minorHAnsi" w:hAnsiTheme="minorHAnsi"/>
        </w:rPr>
      </w:pPr>
    </w:p>
    <w:p w14:paraId="030A4C63" w14:textId="77777777" w:rsidR="007371A4" w:rsidRPr="00B0092D" w:rsidRDefault="007371A4" w:rsidP="007371A4">
      <w:pPr>
        <w:rPr>
          <w:rFonts w:asciiTheme="minorHAnsi" w:hAnsiTheme="minorHAnsi"/>
        </w:rPr>
      </w:pPr>
    </w:p>
    <w:p w14:paraId="3D211867" w14:textId="77777777" w:rsidR="007371A4" w:rsidRPr="00B0092D" w:rsidRDefault="007371A4" w:rsidP="007371A4">
      <w:pPr>
        <w:numPr>
          <w:ilvl w:val="0"/>
          <w:numId w:val="1"/>
        </w:numPr>
        <w:rPr>
          <w:rFonts w:asciiTheme="minorHAnsi" w:hAnsiTheme="minorHAnsi"/>
          <w:b/>
          <w:bCs/>
        </w:rPr>
      </w:pPr>
      <w:r w:rsidRPr="00B0092D">
        <w:rPr>
          <w:rFonts w:asciiTheme="minorHAnsi" w:hAnsiTheme="minorHAnsi"/>
          <w:b/>
          <w:bCs/>
        </w:rPr>
        <w:t>Coherence and complementary work</w:t>
      </w:r>
    </w:p>
    <w:p w14:paraId="39B2083A" w14:textId="77777777" w:rsidR="007371A4" w:rsidRPr="00B0092D" w:rsidRDefault="007371A4" w:rsidP="007371A4">
      <w:pPr>
        <w:ind w:left="720"/>
        <w:jc w:val="both"/>
        <w:rPr>
          <w:rFonts w:asciiTheme="minorHAnsi" w:hAnsiTheme="minorHAnsi"/>
          <w:i/>
          <w:iCs/>
          <w:color w:val="0070C0"/>
        </w:rPr>
      </w:pPr>
      <w:r w:rsidRPr="00B0092D">
        <w:rPr>
          <w:rFonts w:asciiTheme="minorHAnsi" w:hAnsiTheme="minorHAnsi"/>
          <w:i/>
          <w:iCs/>
          <w:color w:val="0070C0"/>
        </w:rPr>
        <w:lastRenderedPageBreak/>
        <w:t>&lt;&lt;Instructions&gt;&gt;</w:t>
      </w:r>
      <w:r w:rsidRPr="00B0092D">
        <w:rPr>
          <w:rFonts w:asciiTheme="minorHAnsi" w:hAnsiTheme="minorHAnsi"/>
          <w:i/>
          <w:iCs/>
          <w:color w:val="0070C0"/>
        </w:rPr>
        <w:br/>
        <w:t>a. Please highlight any relevant relationship of this activity to proposed or existing projects funded by the Development Account or extrabudgetary resources.</w:t>
      </w:r>
    </w:p>
    <w:p w14:paraId="7DF27D9F" w14:textId="77777777" w:rsidR="007371A4" w:rsidRPr="00B0092D" w:rsidRDefault="007371A4" w:rsidP="007371A4">
      <w:pPr>
        <w:ind w:left="720"/>
        <w:jc w:val="both"/>
        <w:rPr>
          <w:rFonts w:asciiTheme="minorHAnsi" w:hAnsiTheme="minorHAnsi"/>
          <w:i/>
          <w:iCs/>
          <w:color w:val="0070C0"/>
        </w:rPr>
      </w:pPr>
      <w:r w:rsidRPr="00B0092D">
        <w:rPr>
          <w:rFonts w:asciiTheme="minorHAnsi" w:hAnsiTheme="minorHAnsi"/>
          <w:i/>
          <w:iCs/>
          <w:color w:val="0070C0"/>
        </w:rPr>
        <w:t>b. What other work is being done—and what has been done in the past—to address this problem, and how would this RPTC activity add value to it?</w:t>
      </w:r>
    </w:p>
    <w:p w14:paraId="5ACA33D2" w14:textId="77777777" w:rsidR="007371A4" w:rsidRPr="00B0092D" w:rsidRDefault="007371A4" w:rsidP="007371A4">
      <w:pPr>
        <w:ind w:left="720"/>
        <w:jc w:val="both"/>
        <w:rPr>
          <w:rFonts w:asciiTheme="minorHAnsi" w:hAnsiTheme="minorHAnsi"/>
          <w:i/>
          <w:iCs/>
          <w:color w:val="0070C0"/>
        </w:rPr>
      </w:pPr>
      <w:r w:rsidRPr="00B0092D">
        <w:rPr>
          <w:rFonts w:asciiTheme="minorHAnsi" w:hAnsiTheme="minorHAnsi"/>
          <w:i/>
          <w:iCs/>
          <w:color w:val="0070C0"/>
        </w:rPr>
        <w:t>c. How will this RPTC activity link with ongoing complementary work, if at all (e.g., joint work plan, UNSDCF Joint Output)?</w:t>
      </w:r>
    </w:p>
    <w:p w14:paraId="1A32F142" w14:textId="77777777" w:rsidR="007371A4" w:rsidRPr="00B0092D" w:rsidRDefault="007371A4" w:rsidP="007371A4">
      <w:pPr>
        <w:jc w:val="both"/>
        <w:rPr>
          <w:rFonts w:asciiTheme="minorHAnsi" w:hAnsiTheme="minorHAnsi"/>
          <w:i/>
          <w:iCs/>
          <w:color w:val="0070C0"/>
        </w:rPr>
      </w:pPr>
    </w:p>
    <w:sdt>
      <w:sdtPr>
        <w:rPr>
          <w:rFonts w:asciiTheme="minorHAnsi" w:hAnsiTheme="minorHAnsi"/>
        </w:rPr>
        <w:id w:val="-1572884363"/>
        <w:placeholder>
          <w:docPart w:val="2BE8034C07624B4AA2C2582972908D0B"/>
        </w:placeholder>
        <w:showingPlcHdr/>
      </w:sdtPr>
      <w:sdtContent>
        <w:p w14:paraId="2F5E2F05" w14:textId="77777777" w:rsidR="007371A4" w:rsidRPr="00B0092D" w:rsidRDefault="00BA663A" w:rsidP="007371A4">
          <w:pPr>
            <w:ind w:left="720"/>
            <w:rPr>
              <w:rFonts w:asciiTheme="minorHAnsi" w:hAnsiTheme="minorHAnsi"/>
            </w:rPr>
          </w:pPr>
          <w:r w:rsidRPr="00BA663A">
            <w:rPr>
              <w:rStyle w:val="PlaceholderText"/>
              <w:rFonts w:ascii="Aptos" w:eastAsiaTheme="minorHAnsi" w:hAnsi="Aptos"/>
              <w:color w:val="000000"/>
              <w:shd w:val="clear" w:color="auto" w:fill="DCDCDC"/>
            </w:rPr>
            <w:t>Click or tap here to enter text.</w:t>
          </w:r>
        </w:p>
      </w:sdtContent>
    </w:sdt>
    <w:p w14:paraId="4B3E9594" w14:textId="77777777" w:rsidR="007371A4" w:rsidRPr="00B0092D" w:rsidRDefault="007371A4" w:rsidP="007371A4">
      <w:pPr>
        <w:ind w:left="720"/>
        <w:rPr>
          <w:rFonts w:asciiTheme="minorHAnsi" w:hAnsiTheme="minorHAnsi"/>
          <w:b/>
          <w:bCs/>
        </w:rPr>
      </w:pPr>
    </w:p>
    <w:p w14:paraId="3AFD2289" w14:textId="77777777" w:rsidR="007371A4" w:rsidRPr="00B0092D" w:rsidRDefault="007371A4" w:rsidP="007371A4">
      <w:pPr>
        <w:numPr>
          <w:ilvl w:val="0"/>
          <w:numId w:val="1"/>
        </w:numPr>
        <w:rPr>
          <w:rFonts w:asciiTheme="minorHAnsi" w:hAnsiTheme="minorHAnsi"/>
          <w:b/>
          <w:bCs/>
        </w:rPr>
      </w:pPr>
      <w:r w:rsidRPr="00B0092D">
        <w:rPr>
          <w:rFonts w:asciiTheme="minorHAnsi" w:hAnsiTheme="minorHAnsi"/>
          <w:b/>
          <w:bCs/>
        </w:rPr>
        <w:t>Gender equality, human rights, disability inclusion and Leave No One Behind</w:t>
      </w:r>
    </w:p>
    <w:p w14:paraId="1C22BE75" w14:textId="77777777" w:rsidR="007371A4" w:rsidRPr="00B0092D" w:rsidRDefault="007371A4" w:rsidP="007371A4">
      <w:pPr>
        <w:ind w:left="720"/>
        <w:rPr>
          <w:rFonts w:asciiTheme="minorHAnsi" w:hAnsiTheme="minorHAnsi"/>
          <w:b/>
          <w:bCs/>
        </w:rPr>
      </w:pPr>
    </w:p>
    <w:p w14:paraId="7BF15C6D" w14:textId="77777777" w:rsidR="007371A4" w:rsidRPr="00B0092D" w:rsidRDefault="007371A4" w:rsidP="007371A4">
      <w:pPr>
        <w:ind w:left="720"/>
        <w:jc w:val="both"/>
        <w:rPr>
          <w:rFonts w:asciiTheme="minorHAnsi" w:hAnsiTheme="minorHAnsi"/>
          <w:i/>
          <w:iCs/>
          <w:color w:val="0070C0"/>
        </w:rPr>
      </w:pPr>
      <w:bookmarkStart w:id="2" w:name="_Hlk122939186"/>
      <w:r w:rsidRPr="00B0092D">
        <w:rPr>
          <w:rFonts w:asciiTheme="minorHAnsi" w:hAnsiTheme="minorHAnsi"/>
          <w:i/>
          <w:iCs/>
          <w:color w:val="0070C0"/>
        </w:rPr>
        <w:t>&lt;&lt;Instructions&gt;&gt;</w:t>
      </w:r>
      <w:r w:rsidRPr="00B0092D">
        <w:rPr>
          <w:rFonts w:asciiTheme="minorHAnsi" w:hAnsiTheme="minorHAnsi"/>
          <w:i/>
          <w:iCs/>
          <w:color w:val="0070C0"/>
        </w:rPr>
        <w:br/>
        <w:t>Briefly describe any analysis that has been prepared (either by DESA or other organizations) that informs how this activity—or the broader programme to which it contributes—can advance gender equality, human rights, disability inclusion and the UN’s agenda to Leave No One Behind. How will this activity take the analysis into account?</w:t>
      </w:r>
    </w:p>
    <w:p w14:paraId="7573BE33" w14:textId="77777777" w:rsidR="007371A4" w:rsidRPr="00B0092D" w:rsidRDefault="007371A4" w:rsidP="007371A4">
      <w:pPr>
        <w:ind w:left="720"/>
        <w:jc w:val="both"/>
        <w:rPr>
          <w:rFonts w:asciiTheme="minorHAnsi" w:hAnsiTheme="minorHAnsi"/>
          <w:i/>
          <w:iCs/>
          <w:color w:val="0070C0"/>
        </w:rPr>
      </w:pPr>
    </w:p>
    <w:p w14:paraId="7454AD6D" w14:textId="77777777" w:rsidR="007371A4" w:rsidRPr="00B0092D" w:rsidRDefault="007371A4" w:rsidP="007371A4">
      <w:pPr>
        <w:ind w:left="720"/>
        <w:jc w:val="both"/>
        <w:rPr>
          <w:rFonts w:asciiTheme="minorHAnsi" w:hAnsiTheme="minorHAnsi"/>
          <w:i/>
          <w:iCs/>
          <w:color w:val="0070C0"/>
        </w:rPr>
      </w:pPr>
      <w:r w:rsidRPr="00B0092D">
        <w:rPr>
          <w:rFonts w:asciiTheme="minorHAnsi" w:hAnsiTheme="minorHAnsi"/>
          <w:i/>
          <w:iCs/>
          <w:color w:val="0070C0"/>
        </w:rPr>
        <w:t xml:space="preserve">For systematic tagging </w:t>
      </w:r>
      <w:proofErr w:type="gramStart"/>
      <w:r w:rsidRPr="00B0092D">
        <w:rPr>
          <w:rFonts w:asciiTheme="minorHAnsi" w:hAnsiTheme="minorHAnsi"/>
          <w:i/>
          <w:iCs/>
          <w:color w:val="0070C0"/>
        </w:rPr>
        <w:t>with regard to</w:t>
      </w:r>
      <w:proofErr w:type="gramEnd"/>
      <w:r w:rsidRPr="00B0092D">
        <w:rPr>
          <w:rFonts w:asciiTheme="minorHAnsi" w:hAnsiTheme="minorHAnsi"/>
          <w:i/>
          <w:iCs/>
          <w:color w:val="0070C0"/>
        </w:rPr>
        <w:t xml:space="preserve"> gender and disability, please include ratings of the </w:t>
      </w:r>
      <w:proofErr w:type="gramStart"/>
      <w:r w:rsidRPr="00B0092D">
        <w:rPr>
          <w:rFonts w:asciiTheme="minorHAnsi" w:hAnsiTheme="minorHAnsi"/>
          <w:i/>
          <w:iCs/>
          <w:color w:val="0070C0"/>
        </w:rPr>
        <w:t>project in</w:t>
      </w:r>
      <w:proofErr w:type="gramEnd"/>
      <w:r w:rsidRPr="00B0092D">
        <w:rPr>
          <w:rFonts w:asciiTheme="minorHAnsi" w:hAnsiTheme="minorHAnsi"/>
          <w:i/>
          <w:iCs/>
          <w:color w:val="0070C0"/>
        </w:rPr>
        <w:t xml:space="preserve"> according to the below scale (separate ratings for gender and disability):</w:t>
      </w:r>
    </w:p>
    <w:p w14:paraId="6F8E1506" w14:textId="77777777" w:rsidR="007371A4" w:rsidRPr="00B0092D" w:rsidRDefault="007371A4" w:rsidP="007371A4">
      <w:pPr>
        <w:jc w:val="both"/>
        <w:rPr>
          <w:rFonts w:asciiTheme="minorHAnsi" w:hAnsiTheme="minorHAnsi"/>
          <w:i/>
          <w:iCs/>
          <w:color w:val="0070C0"/>
        </w:rPr>
      </w:pPr>
    </w:p>
    <w:tbl>
      <w:tblPr>
        <w:tblStyle w:val="TableGrid1"/>
        <w:tblW w:w="8429" w:type="dxa"/>
        <w:tblInd w:w="715" w:type="dxa"/>
        <w:tblLook w:val="04A0" w:firstRow="1" w:lastRow="0" w:firstColumn="1" w:lastColumn="0" w:noHBand="0" w:noVBand="1"/>
      </w:tblPr>
      <w:tblGrid>
        <w:gridCol w:w="957"/>
        <w:gridCol w:w="1163"/>
        <w:gridCol w:w="6309"/>
      </w:tblGrid>
      <w:tr w:rsidR="007371A4" w:rsidRPr="00B0092D" w14:paraId="69CE5238" w14:textId="77777777" w:rsidTr="00D53680">
        <w:tc>
          <w:tcPr>
            <w:tcW w:w="893" w:type="dxa"/>
            <w:shd w:val="clear" w:color="auto" w:fill="C1E4F5" w:themeFill="accent1" w:themeFillTint="33"/>
          </w:tcPr>
          <w:bookmarkEnd w:id="2"/>
          <w:p w14:paraId="38C96CB5" w14:textId="77777777" w:rsidR="007371A4" w:rsidRPr="00B0092D" w:rsidRDefault="007371A4" w:rsidP="00D53680">
            <w:pPr>
              <w:widowControl w:val="0"/>
              <w:jc w:val="both"/>
              <w:rPr>
                <w:rFonts w:asciiTheme="minorHAnsi" w:eastAsia="MS Mincho" w:hAnsiTheme="minorHAnsi"/>
                <w:b/>
                <w:kern w:val="2"/>
                <w:lang w:val="en-US" w:eastAsia="ja-JP"/>
              </w:rPr>
            </w:pPr>
            <w:r w:rsidRPr="00B0092D">
              <w:rPr>
                <w:rFonts w:asciiTheme="minorHAnsi" w:eastAsia="MS Mincho" w:hAnsiTheme="minorHAnsi"/>
                <w:b/>
                <w:kern w:val="2"/>
                <w:lang w:val="en-US" w:eastAsia="ja-JP"/>
              </w:rPr>
              <w:t xml:space="preserve">Gender </w:t>
            </w:r>
          </w:p>
        </w:tc>
        <w:tc>
          <w:tcPr>
            <w:tcW w:w="1108" w:type="dxa"/>
            <w:shd w:val="clear" w:color="auto" w:fill="C1E4F5" w:themeFill="accent1" w:themeFillTint="33"/>
          </w:tcPr>
          <w:p w14:paraId="225C3A64" w14:textId="77777777" w:rsidR="007371A4" w:rsidRPr="00B0092D" w:rsidRDefault="007371A4" w:rsidP="00D53680">
            <w:pPr>
              <w:widowControl w:val="0"/>
              <w:jc w:val="both"/>
              <w:rPr>
                <w:rFonts w:asciiTheme="minorHAnsi" w:eastAsia="MS Mincho" w:hAnsiTheme="minorHAnsi"/>
                <w:b/>
                <w:kern w:val="2"/>
                <w:lang w:val="en-US" w:eastAsia="ja-JP"/>
              </w:rPr>
            </w:pPr>
            <w:r w:rsidRPr="00B0092D">
              <w:rPr>
                <w:rFonts w:asciiTheme="minorHAnsi" w:eastAsia="MS Mincho" w:hAnsiTheme="minorHAnsi"/>
                <w:b/>
                <w:kern w:val="2"/>
                <w:lang w:val="en-US" w:eastAsia="ja-JP"/>
              </w:rPr>
              <w:t>Disability</w:t>
            </w:r>
          </w:p>
        </w:tc>
        <w:tc>
          <w:tcPr>
            <w:tcW w:w="6428" w:type="dxa"/>
            <w:shd w:val="clear" w:color="auto" w:fill="C1E4F5" w:themeFill="accent1" w:themeFillTint="33"/>
          </w:tcPr>
          <w:p w14:paraId="4738D19D" w14:textId="77777777" w:rsidR="007371A4" w:rsidRPr="00B0092D" w:rsidRDefault="007371A4" w:rsidP="00D53680">
            <w:pPr>
              <w:widowControl w:val="0"/>
              <w:jc w:val="both"/>
              <w:rPr>
                <w:rFonts w:asciiTheme="minorHAnsi" w:eastAsia="MS Mincho" w:hAnsiTheme="minorHAnsi"/>
                <w:b/>
                <w:kern w:val="2"/>
                <w:lang w:val="en-US" w:eastAsia="ja-JP"/>
              </w:rPr>
            </w:pPr>
            <w:r w:rsidRPr="00B0092D">
              <w:rPr>
                <w:rFonts w:asciiTheme="minorHAnsi" w:eastAsia="MS Mincho" w:hAnsiTheme="minorHAnsi"/>
                <w:b/>
                <w:kern w:val="2"/>
                <w:lang w:val="en-US" w:eastAsia="ja-JP"/>
              </w:rPr>
              <w:t>Ratings of the project (select one)</w:t>
            </w:r>
          </w:p>
        </w:tc>
      </w:tr>
      <w:tr w:rsidR="007371A4" w:rsidRPr="00B0092D" w14:paraId="07F5B5F6" w14:textId="77777777" w:rsidTr="00D53680">
        <w:tc>
          <w:tcPr>
            <w:tcW w:w="893" w:type="dxa"/>
          </w:tcPr>
          <w:sdt>
            <w:sdtPr>
              <w:rPr>
                <w:rFonts w:ascii="Aptos" w:eastAsia="MS Mincho" w:hAnsi="Aptos"/>
                <w:color w:val="000000"/>
                <w:kern w:val="2"/>
                <w:highlight w:val="lightGray"/>
                <w:lang w:eastAsia="ja-JP"/>
              </w:rPr>
              <w:alias w:val="chkbox_gender_opt_0"/>
              <w:tag w:val="Group1-opt0"/>
              <w:id w:val="1791548116"/>
              <w14:checkbox>
                <w14:checked w14:val="0"/>
                <w14:checkedState w14:val="2612" w14:font="MS Gothic"/>
                <w14:uncheckedState w14:val="2610" w14:font="MS Gothic"/>
              </w14:checkbox>
            </w:sdtPr>
            <w:sdtContent>
              <w:p w14:paraId="2B35148C" w14:textId="77777777" w:rsidR="007371A4" w:rsidRPr="00BD56B1" w:rsidRDefault="007371A4" w:rsidP="00D53680">
                <w:pPr>
                  <w:widowControl w:val="0"/>
                  <w:jc w:val="both"/>
                  <w:rPr>
                    <w:rFonts w:asciiTheme="minorHAnsi" w:eastAsia="MS Mincho" w:hAnsiTheme="minorHAnsi"/>
                    <w:b/>
                    <w:kern w:val="2"/>
                    <w:highlight w:val="lightGray"/>
                    <w:lang w:val="en-US" w:eastAsia="ja-JP"/>
                  </w:rPr>
                </w:pPr>
                <w:r w:rsidRPr="00BD56B1">
                  <w:rPr>
                    <w:rFonts w:ascii="Aptos" w:eastAsia="MS Gothic" w:hAnsi="Aptos" w:hint="eastAsia"/>
                    <w:color w:val="000000"/>
                    <w:kern w:val="2"/>
                    <w:sz w:val="24"/>
                    <w:highlight w:val="lightGray"/>
                    <w:lang w:val="en-US" w:eastAsia="ja-JP"/>
                  </w:rPr>
                  <w:t>☐</w:t>
                </w:r>
              </w:p>
            </w:sdtContent>
          </w:sdt>
        </w:tc>
        <w:tc>
          <w:tcPr>
            <w:tcW w:w="1108" w:type="dxa"/>
          </w:tcPr>
          <w:sdt>
            <w:sdtPr>
              <w:rPr>
                <w:rFonts w:ascii="Aptos" w:eastAsia="MS Mincho" w:hAnsi="Aptos"/>
                <w:color w:val="000000"/>
                <w:kern w:val="2"/>
                <w:highlight w:val="lightGray"/>
                <w:lang w:eastAsia="ja-JP"/>
              </w:rPr>
              <w:alias w:val="chkbox_disability_opt_0"/>
              <w:tag w:val="Group2-opt0"/>
              <w:id w:val="122432820"/>
              <w14:checkbox>
                <w14:checked w14:val="0"/>
                <w14:checkedState w14:val="2612" w14:font="MS Gothic"/>
                <w14:uncheckedState w14:val="2610" w14:font="MS Gothic"/>
              </w14:checkbox>
            </w:sdtPr>
            <w:sdtContent>
              <w:p w14:paraId="2E620F69" w14:textId="77777777" w:rsidR="007371A4" w:rsidRPr="00BD56B1" w:rsidRDefault="002641F6" w:rsidP="00D53680">
                <w:pPr>
                  <w:widowControl w:val="0"/>
                  <w:jc w:val="both"/>
                  <w:rPr>
                    <w:rFonts w:asciiTheme="minorHAnsi" w:eastAsia="MS Mincho" w:hAnsiTheme="minorHAnsi"/>
                    <w:b/>
                    <w:kern w:val="2"/>
                    <w:highlight w:val="lightGray"/>
                    <w:lang w:val="en-US" w:eastAsia="ja-JP"/>
                  </w:rPr>
                </w:pPr>
                <w:r w:rsidRPr="00BD56B1">
                  <w:rPr>
                    <w:rFonts w:ascii="Aptos" w:eastAsia="MS Gothic" w:hAnsi="Aptos" w:hint="eastAsia"/>
                    <w:color w:val="000000"/>
                    <w:kern w:val="2"/>
                    <w:sz w:val="24"/>
                    <w:highlight w:val="lightGray"/>
                    <w:lang w:eastAsia="ja-JP"/>
                  </w:rPr>
                  <w:t>☐</w:t>
                </w:r>
              </w:p>
            </w:sdtContent>
          </w:sdt>
          <w:p w14:paraId="02F5ECBD" w14:textId="77777777" w:rsidR="007371A4" w:rsidRPr="00BD56B1" w:rsidRDefault="007371A4" w:rsidP="00D53680">
            <w:pPr>
              <w:rPr>
                <w:highlight w:val="lightGray"/>
                <w:lang w:val="en-US"/>
              </w:rPr>
            </w:pPr>
          </w:p>
        </w:tc>
        <w:tc>
          <w:tcPr>
            <w:tcW w:w="6428" w:type="dxa"/>
          </w:tcPr>
          <w:p w14:paraId="2F87CDFA" w14:textId="77777777" w:rsidR="007371A4" w:rsidRPr="00B0092D" w:rsidRDefault="007371A4" w:rsidP="00D53680">
            <w:pPr>
              <w:jc w:val="both"/>
              <w:rPr>
                <w:rFonts w:asciiTheme="minorHAnsi" w:hAnsiTheme="minorHAnsi"/>
                <w:i/>
                <w:iCs/>
                <w:lang w:val="en-US"/>
              </w:rPr>
            </w:pPr>
            <w:r w:rsidRPr="00B0092D">
              <w:rPr>
                <w:rFonts w:asciiTheme="minorHAnsi" w:hAnsiTheme="minorHAnsi"/>
                <w:b/>
                <w:bCs/>
                <w:i/>
                <w:iCs/>
                <w:lang w:val="en-US"/>
              </w:rPr>
              <w:t>0</w:t>
            </w:r>
            <w:r w:rsidRPr="00B0092D">
              <w:rPr>
                <w:rFonts w:asciiTheme="minorHAnsi" w:hAnsiTheme="minorHAnsi"/>
                <w:i/>
                <w:iCs/>
                <w:lang w:val="en-US"/>
              </w:rPr>
              <w:t xml:space="preserve"> - means no reflection of gender/disability</w:t>
            </w:r>
          </w:p>
        </w:tc>
      </w:tr>
      <w:tr w:rsidR="007371A4" w:rsidRPr="00B0092D" w14:paraId="7B17391B" w14:textId="77777777" w:rsidTr="00D53680">
        <w:tc>
          <w:tcPr>
            <w:tcW w:w="893" w:type="dxa"/>
          </w:tcPr>
          <w:sdt>
            <w:sdtPr>
              <w:rPr>
                <w:rFonts w:ascii="Aptos" w:eastAsia="MS Mincho" w:hAnsi="Aptos"/>
                <w:color w:val="000000"/>
                <w:kern w:val="2"/>
                <w:highlight w:val="lightGray"/>
                <w:lang w:eastAsia="ja-JP"/>
              </w:rPr>
              <w:alias w:val="chkbox_gender_opt_1"/>
              <w:tag w:val="Group1-opt1"/>
              <w:id w:val="-1084453984"/>
              <w14:checkbox>
                <w14:checked w14:val="0"/>
                <w14:checkedState w14:val="2612" w14:font="MS Gothic"/>
                <w14:uncheckedState w14:val="2610" w14:font="MS Gothic"/>
              </w14:checkbox>
            </w:sdtPr>
            <w:sdtContent>
              <w:p w14:paraId="78524314" w14:textId="77777777" w:rsidR="007371A4" w:rsidRPr="00BD56B1" w:rsidRDefault="002641F6" w:rsidP="00D53680">
                <w:pPr>
                  <w:widowControl w:val="0"/>
                  <w:jc w:val="both"/>
                  <w:rPr>
                    <w:rFonts w:asciiTheme="minorHAnsi" w:eastAsia="MS Mincho" w:hAnsiTheme="minorHAnsi"/>
                    <w:b/>
                    <w:kern w:val="2"/>
                    <w:highlight w:val="lightGray"/>
                    <w:lang w:val="en-US" w:eastAsia="ja-JP"/>
                  </w:rPr>
                </w:pPr>
                <w:r w:rsidRPr="00BD56B1">
                  <w:rPr>
                    <w:rFonts w:ascii="Aptos" w:eastAsia="MS Gothic" w:hAnsi="Aptos" w:hint="eastAsia"/>
                    <w:color w:val="000000"/>
                    <w:kern w:val="2"/>
                    <w:sz w:val="24"/>
                    <w:highlight w:val="lightGray"/>
                    <w:lang w:eastAsia="ja-JP"/>
                  </w:rPr>
                  <w:t>☐</w:t>
                </w:r>
              </w:p>
            </w:sdtContent>
          </w:sdt>
          <w:p w14:paraId="06E4569F" w14:textId="77777777" w:rsidR="007371A4" w:rsidRPr="00BD56B1" w:rsidRDefault="007371A4" w:rsidP="00D53680">
            <w:pPr>
              <w:rPr>
                <w:highlight w:val="lightGray"/>
                <w:lang w:val="en-US"/>
              </w:rPr>
            </w:pPr>
          </w:p>
        </w:tc>
        <w:tc>
          <w:tcPr>
            <w:tcW w:w="1108" w:type="dxa"/>
          </w:tcPr>
          <w:sdt>
            <w:sdtPr>
              <w:rPr>
                <w:rFonts w:ascii="Aptos" w:eastAsia="MS Mincho" w:hAnsi="Aptos"/>
                <w:color w:val="000000"/>
                <w:kern w:val="2"/>
                <w:highlight w:val="lightGray"/>
                <w:lang w:eastAsia="ja-JP"/>
              </w:rPr>
              <w:alias w:val="chkbox_disability_opt_1"/>
              <w:tag w:val="Group2-opt1"/>
              <w:id w:val="-19167797"/>
              <w14:checkbox>
                <w14:checked w14:val="0"/>
                <w14:checkedState w14:val="2612" w14:font="MS Gothic"/>
                <w14:uncheckedState w14:val="2610" w14:font="MS Gothic"/>
              </w14:checkbox>
            </w:sdtPr>
            <w:sdtContent>
              <w:p w14:paraId="00DBCB16" w14:textId="77777777" w:rsidR="007371A4" w:rsidRPr="00BD56B1" w:rsidRDefault="007371A4" w:rsidP="00D53680">
                <w:pPr>
                  <w:widowControl w:val="0"/>
                  <w:jc w:val="both"/>
                  <w:rPr>
                    <w:rFonts w:asciiTheme="minorHAnsi" w:eastAsia="MS Mincho" w:hAnsiTheme="minorHAnsi"/>
                    <w:b/>
                    <w:kern w:val="2"/>
                    <w:highlight w:val="lightGray"/>
                    <w:lang w:val="en-US" w:eastAsia="ja-JP"/>
                  </w:rPr>
                </w:pPr>
                <w:r w:rsidRPr="00BD56B1">
                  <w:rPr>
                    <w:rFonts w:ascii="Aptos" w:eastAsia="MS Gothic" w:hAnsi="Aptos" w:hint="eastAsia"/>
                    <w:color w:val="000000"/>
                    <w:kern w:val="2"/>
                    <w:sz w:val="24"/>
                    <w:highlight w:val="lightGray"/>
                    <w:lang w:val="en-US" w:eastAsia="ja-JP"/>
                  </w:rPr>
                  <w:t>☐</w:t>
                </w:r>
              </w:p>
            </w:sdtContent>
          </w:sdt>
          <w:p w14:paraId="0B0ABCC0" w14:textId="77777777" w:rsidR="007371A4" w:rsidRPr="00BD56B1" w:rsidRDefault="007371A4" w:rsidP="00D53680">
            <w:pPr>
              <w:rPr>
                <w:highlight w:val="lightGray"/>
                <w:lang w:val="en-US"/>
              </w:rPr>
            </w:pPr>
          </w:p>
        </w:tc>
        <w:tc>
          <w:tcPr>
            <w:tcW w:w="6428" w:type="dxa"/>
          </w:tcPr>
          <w:p w14:paraId="35F7B63E" w14:textId="77777777" w:rsidR="007371A4" w:rsidRPr="00B0092D" w:rsidRDefault="007371A4" w:rsidP="00D53680">
            <w:pPr>
              <w:widowControl w:val="0"/>
              <w:rPr>
                <w:rFonts w:asciiTheme="minorHAnsi" w:eastAsia="MS Mincho" w:hAnsiTheme="minorHAnsi"/>
                <w:bCs/>
                <w:kern w:val="2"/>
                <w:lang w:val="en-US" w:eastAsia="ja-JP"/>
              </w:rPr>
            </w:pPr>
            <w:r w:rsidRPr="00B0092D">
              <w:rPr>
                <w:rFonts w:asciiTheme="minorHAnsi" w:hAnsiTheme="minorHAnsi"/>
                <w:b/>
                <w:bCs/>
                <w:i/>
                <w:iCs/>
                <w:lang w:val="en-US"/>
              </w:rPr>
              <w:t xml:space="preserve">1 </w:t>
            </w:r>
            <w:r w:rsidRPr="00B0092D">
              <w:rPr>
                <w:rFonts w:asciiTheme="minorHAnsi" w:hAnsiTheme="minorHAnsi"/>
                <w:i/>
                <w:iCs/>
                <w:lang w:val="en-US"/>
              </w:rPr>
              <w:t>- means limited reflection of gender/disability</w:t>
            </w:r>
          </w:p>
        </w:tc>
      </w:tr>
      <w:tr w:rsidR="007371A4" w:rsidRPr="00B0092D" w14:paraId="289F3ECD" w14:textId="77777777" w:rsidTr="00D53680">
        <w:tc>
          <w:tcPr>
            <w:tcW w:w="893" w:type="dxa"/>
          </w:tcPr>
          <w:sdt>
            <w:sdtPr>
              <w:rPr>
                <w:rFonts w:ascii="Aptos" w:eastAsia="MS Mincho" w:hAnsi="Aptos"/>
                <w:color w:val="000000"/>
                <w:kern w:val="2"/>
                <w:highlight w:val="lightGray"/>
                <w:lang w:eastAsia="ja-JP"/>
              </w:rPr>
              <w:alias w:val="chkbox_gender_opt_2a"/>
              <w:tag w:val="Group1-opt2"/>
              <w:id w:val="-1142114922"/>
              <w14:checkbox>
                <w14:checked w14:val="0"/>
                <w14:checkedState w14:val="2612" w14:font="MS Gothic"/>
                <w14:uncheckedState w14:val="2610" w14:font="MS Gothic"/>
              </w14:checkbox>
            </w:sdtPr>
            <w:sdtContent>
              <w:p w14:paraId="44F6BB64" w14:textId="77777777" w:rsidR="007371A4" w:rsidRPr="00BD56B1" w:rsidRDefault="002641F6" w:rsidP="00D53680">
                <w:pPr>
                  <w:widowControl w:val="0"/>
                  <w:jc w:val="both"/>
                  <w:rPr>
                    <w:rFonts w:asciiTheme="minorHAnsi" w:eastAsia="MS Mincho" w:hAnsiTheme="minorHAnsi"/>
                    <w:b/>
                    <w:kern w:val="2"/>
                    <w:highlight w:val="lightGray"/>
                    <w:lang w:val="en-US" w:eastAsia="ja-JP"/>
                  </w:rPr>
                </w:pPr>
                <w:r w:rsidRPr="00BD56B1">
                  <w:rPr>
                    <w:rFonts w:ascii="Aptos" w:eastAsia="MS Gothic" w:hAnsi="Aptos" w:hint="eastAsia"/>
                    <w:color w:val="000000"/>
                    <w:kern w:val="2"/>
                    <w:sz w:val="24"/>
                    <w:highlight w:val="lightGray"/>
                    <w:lang w:eastAsia="ja-JP"/>
                  </w:rPr>
                  <w:t>☐</w:t>
                </w:r>
              </w:p>
            </w:sdtContent>
          </w:sdt>
          <w:p w14:paraId="487FCB76" w14:textId="77777777" w:rsidR="007371A4" w:rsidRPr="00BD56B1" w:rsidRDefault="007371A4" w:rsidP="00D53680">
            <w:pPr>
              <w:rPr>
                <w:highlight w:val="lightGray"/>
                <w:lang w:val="en-US"/>
              </w:rPr>
            </w:pPr>
          </w:p>
        </w:tc>
        <w:tc>
          <w:tcPr>
            <w:tcW w:w="1108" w:type="dxa"/>
          </w:tcPr>
          <w:sdt>
            <w:sdtPr>
              <w:rPr>
                <w:rFonts w:ascii="Aptos" w:eastAsia="MS Mincho" w:hAnsi="Aptos"/>
                <w:color w:val="000000"/>
                <w:kern w:val="2"/>
                <w:highlight w:val="lightGray"/>
                <w:lang w:eastAsia="ja-JP"/>
              </w:rPr>
              <w:alias w:val="chkbox_disability_opt_2a"/>
              <w:tag w:val="Group2-opt2"/>
              <w:id w:val="836045667"/>
              <w14:checkbox>
                <w14:checked w14:val="0"/>
                <w14:checkedState w14:val="2612" w14:font="MS Gothic"/>
                <w14:uncheckedState w14:val="2610" w14:font="MS Gothic"/>
              </w14:checkbox>
            </w:sdtPr>
            <w:sdtContent>
              <w:p w14:paraId="69AD496D" w14:textId="77777777" w:rsidR="007371A4" w:rsidRPr="00BD56B1" w:rsidRDefault="002641F6" w:rsidP="00D53680">
                <w:pPr>
                  <w:widowControl w:val="0"/>
                  <w:jc w:val="both"/>
                  <w:rPr>
                    <w:rFonts w:asciiTheme="minorHAnsi" w:eastAsia="MS Mincho" w:hAnsiTheme="minorHAnsi"/>
                    <w:b/>
                    <w:kern w:val="2"/>
                    <w:highlight w:val="lightGray"/>
                    <w:lang w:val="en-US" w:eastAsia="ja-JP"/>
                  </w:rPr>
                </w:pPr>
                <w:r w:rsidRPr="00BD56B1">
                  <w:rPr>
                    <w:rFonts w:ascii="Aptos" w:eastAsia="MS Gothic" w:hAnsi="Aptos" w:hint="eastAsia"/>
                    <w:color w:val="000000"/>
                    <w:kern w:val="2"/>
                    <w:sz w:val="24"/>
                    <w:highlight w:val="lightGray"/>
                    <w:lang w:eastAsia="ja-JP"/>
                  </w:rPr>
                  <w:t>☐</w:t>
                </w:r>
              </w:p>
            </w:sdtContent>
          </w:sdt>
          <w:p w14:paraId="37E6D974" w14:textId="77777777" w:rsidR="007371A4" w:rsidRPr="00BD56B1" w:rsidRDefault="007371A4" w:rsidP="00D53680">
            <w:pPr>
              <w:rPr>
                <w:highlight w:val="lightGray"/>
                <w:lang w:val="en-US"/>
              </w:rPr>
            </w:pPr>
          </w:p>
        </w:tc>
        <w:tc>
          <w:tcPr>
            <w:tcW w:w="6428" w:type="dxa"/>
          </w:tcPr>
          <w:p w14:paraId="2E30FE79" w14:textId="77777777" w:rsidR="007371A4" w:rsidRPr="00B0092D" w:rsidRDefault="007371A4" w:rsidP="00D53680">
            <w:pPr>
              <w:jc w:val="both"/>
              <w:rPr>
                <w:rFonts w:asciiTheme="minorHAnsi" w:hAnsiTheme="minorHAnsi"/>
                <w:i/>
                <w:iCs/>
                <w:lang w:val="en-US"/>
              </w:rPr>
            </w:pPr>
            <w:r w:rsidRPr="00B0092D">
              <w:rPr>
                <w:rFonts w:asciiTheme="minorHAnsi" w:hAnsiTheme="minorHAnsi"/>
                <w:b/>
                <w:bCs/>
                <w:i/>
                <w:iCs/>
                <w:lang w:val="en-US"/>
              </w:rPr>
              <w:t>2a</w:t>
            </w:r>
            <w:r w:rsidRPr="00B0092D">
              <w:rPr>
                <w:rFonts w:asciiTheme="minorHAnsi" w:hAnsiTheme="minorHAnsi"/>
                <w:i/>
                <w:iCs/>
                <w:lang w:val="en-US"/>
              </w:rPr>
              <w:t xml:space="preserve"> - means that there is potential to contribute significantly to gender equality/disability inclusion, and</w:t>
            </w:r>
          </w:p>
        </w:tc>
      </w:tr>
      <w:tr w:rsidR="007371A4" w:rsidRPr="00B0092D" w14:paraId="416399FF" w14:textId="77777777" w:rsidTr="00D53680">
        <w:tc>
          <w:tcPr>
            <w:tcW w:w="893" w:type="dxa"/>
          </w:tcPr>
          <w:sdt>
            <w:sdtPr>
              <w:rPr>
                <w:rFonts w:ascii="Aptos" w:eastAsia="MS Mincho" w:hAnsi="Aptos"/>
                <w:color w:val="000000"/>
                <w:kern w:val="2"/>
                <w:highlight w:val="lightGray"/>
                <w:lang w:eastAsia="ja-JP"/>
              </w:rPr>
              <w:alias w:val="chkbox_gender_opt_2b"/>
              <w:tag w:val="Group1-opt3"/>
              <w:id w:val="-618075601"/>
              <w14:checkbox>
                <w14:checked w14:val="0"/>
                <w14:checkedState w14:val="2612" w14:font="MS Gothic"/>
                <w14:uncheckedState w14:val="2610" w14:font="MS Gothic"/>
              </w14:checkbox>
            </w:sdtPr>
            <w:sdtContent>
              <w:p w14:paraId="003905F5" w14:textId="77777777" w:rsidR="007371A4" w:rsidRPr="00BD56B1" w:rsidRDefault="002641F6" w:rsidP="00D53680">
                <w:pPr>
                  <w:widowControl w:val="0"/>
                  <w:jc w:val="both"/>
                  <w:rPr>
                    <w:rFonts w:asciiTheme="minorHAnsi" w:eastAsia="MS Mincho" w:hAnsiTheme="minorHAnsi"/>
                    <w:b/>
                    <w:kern w:val="2"/>
                    <w:highlight w:val="lightGray"/>
                    <w:lang w:val="en-US" w:eastAsia="ja-JP"/>
                  </w:rPr>
                </w:pPr>
                <w:r w:rsidRPr="00BD56B1">
                  <w:rPr>
                    <w:rFonts w:ascii="Aptos" w:eastAsia="MS Gothic" w:hAnsi="Aptos" w:hint="eastAsia"/>
                    <w:color w:val="000000"/>
                    <w:kern w:val="2"/>
                    <w:sz w:val="24"/>
                    <w:highlight w:val="lightGray"/>
                    <w:lang w:eastAsia="ja-JP"/>
                  </w:rPr>
                  <w:t>☐</w:t>
                </w:r>
              </w:p>
            </w:sdtContent>
          </w:sdt>
          <w:p w14:paraId="26A6466C" w14:textId="77777777" w:rsidR="007371A4" w:rsidRPr="00BD56B1" w:rsidRDefault="007371A4" w:rsidP="00D53680">
            <w:pPr>
              <w:rPr>
                <w:highlight w:val="lightGray"/>
                <w:lang w:val="en-US"/>
              </w:rPr>
            </w:pPr>
          </w:p>
        </w:tc>
        <w:tc>
          <w:tcPr>
            <w:tcW w:w="1108" w:type="dxa"/>
          </w:tcPr>
          <w:sdt>
            <w:sdtPr>
              <w:rPr>
                <w:rFonts w:ascii="Aptos" w:eastAsia="MS Mincho" w:hAnsi="Aptos"/>
                <w:color w:val="000000"/>
                <w:kern w:val="2"/>
                <w:highlight w:val="lightGray"/>
                <w:lang w:eastAsia="ja-JP"/>
              </w:rPr>
              <w:alias w:val="chkbox_disability_opt_2b"/>
              <w:tag w:val="Group2-opt3"/>
              <w:id w:val="1090580399"/>
              <w14:checkbox>
                <w14:checked w14:val="0"/>
                <w14:checkedState w14:val="2612" w14:font="MS Gothic"/>
                <w14:uncheckedState w14:val="2610" w14:font="MS Gothic"/>
              </w14:checkbox>
            </w:sdtPr>
            <w:sdtContent>
              <w:p w14:paraId="53E85C79" w14:textId="77777777" w:rsidR="007371A4" w:rsidRPr="00BD56B1" w:rsidRDefault="002641F6" w:rsidP="00D53680">
                <w:pPr>
                  <w:widowControl w:val="0"/>
                  <w:jc w:val="both"/>
                  <w:rPr>
                    <w:rFonts w:asciiTheme="minorHAnsi" w:eastAsia="MS Mincho" w:hAnsiTheme="minorHAnsi"/>
                    <w:b/>
                    <w:kern w:val="2"/>
                    <w:highlight w:val="lightGray"/>
                    <w:lang w:val="en-US" w:eastAsia="ja-JP"/>
                  </w:rPr>
                </w:pPr>
                <w:r w:rsidRPr="00BD56B1">
                  <w:rPr>
                    <w:rFonts w:ascii="Aptos" w:eastAsia="MS Gothic" w:hAnsi="Aptos" w:hint="eastAsia"/>
                    <w:color w:val="000000"/>
                    <w:kern w:val="2"/>
                    <w:sz w:val="24"/>
                    <w:highlight w:val="lightGray"/>
                    <w:lang w:eastAsia="ja-JP"/>
                  </w:rPr>
                  <w:t>☐</w:t>
                </w:r>
              </w:p>
            </w:sdtContent>
          </w:sdt>
          <w:p w14:paraId="143081E0" w14:textId="77777777" w:rsidR="007371A4" w:rsidRPr="00BD56B1" w:rsidRDefault="007371A4" w:rsidP="00D53680">
            <w:pPr>
              <w:rPr>
                <w:highlight w:val="lightGray"/>
                <w:lang w:val="en-US"/>
              </w:rPr>
            </w:pPr>
          </w:p>
        </w:tc>
        <w:tc>
          <w:tcPr>
            <w:tcW w:w="6428" w:type="dxa"/>
          </w:tcPr>
          <w:p w14:paraId="23F321C7" w14:textId="77777777" w:rsidR="007371A4" w:rsidRPr="00B0092D" w:rsidRDefault="007371A4" w:rsidP="00D53680">
            <w:pPr>
              <w:jc w:val="both"/>
              <w:rPr>
                <w:rFonts w:asciiTheme="minorHAnsi" w:hAnsiTheme="minorHAnsi"/>
                <w:i/>
                <w:iCs/>
                <w:lang w:val="en-US"/>
              </w:rPr>
            </w:pPr>
            <w:r w:rsidRPr="00B0092D">
              <w:rPr>
                <w:rFonts w:asciiTheme="minorHAnsi" w:hAnsiTheme="minorHAnsi"/>
                <w:b/>
                <w:bCs/>
                <w:i/>
                <w:iCs/>
                <w:lang w:val="en-US"/>
              </w:rPr>
              <w:t>2b</w:t>
            </w:r>
            <w:r w:rsidRPr="00B0092D">
              <w:rPr>
                <w:rFonts w:asciiTheme="minorHAnsi" w:hAnsiTheme="minorHAnsi"/>
                <w:i/>
                <w:iCs/>
                <w:lang w:val="en-US"/>
              </w:rPr>
              <w:t xml:space="preserve"> - means the project’s principal purpose is to promote gender equality/disability inclusion”</w:t>
            </w:r>
          </w:p>
        </w:tc>
      </w:tr>
    </w:tbl>
    <w:p w14:paraId="2517A926" w14:textId="77777777" w:rsidR="007371A4" w:rsidRPr="00B0092D" w:rsidRDefault="007371A4" w:rsidP="007371A4">
      <w:pPr>
        <w:rPr>
          <w:rFonts w:asciiTheme="minorHAnsi" w:hAnsiTheme="minorHAnsi"/>
        </w:rPr>
      </w:pPr>
    </w:p>
    <w:p w14:paraId="17C0E4A8" w14:textId="77777777" w:rsidR="007371A4" w:rsidRPr="00B0092D" w:rsidRDefault="007371A4" w:rsidP="007371A4">
      <w:pPr>
        <w:ind w:left="720"/>
        <w:rPr>
          <w:rFonts w:asciiTheme="minorHAnsi" w:hAnsiTheme="minorHAnsi"/>
          <w:b/>
          <w:bCs/>
        </w:rPr>
      </w:pPr>
    </w:p>
    <w:p w14:paraId="5E10D04E" w14:textId="77777777" w:rsidR="007371A4" w:rsidRPr="00B0092D" w:rsidRDefault="007371A4" w:rsidP="007371A4">
      <w:pPr>
        <w:numPr>
          <w:ilvl w:val="0"/>
          <w:numId w:val="1"/>
        </w:numPr>
        <w:rPr>
          <w:rFonts w:asciiTheme="minorHAnsi" w:hAnsiTheme="minorHAnsi"/>
          <w:b/>
          <w:bCs/>
        </w:rPr>
      </w:pPr>
      <w:proofErr w:type="gramStart"/>
      <w:r w:rsidRPr="00B0092D">
        <w:rPr>
          <w:rFonts w:asciiTheme="minorHAnsi" w:hAnsiTheme="minorHAnsi"/>
          <w:b/>
          <w:bCs/>
        </w:rPr>
        <w:t>Inputs</w:t>
      </w:r>
      <w:proofErr w:type="gramEnd"/>
      <w:r w:rsidRPr="00B0092D">
        <w:rPr>
          <w:rFonts w:asciiTheme="minorHAnsi" w:hAnsiTheme="minorHAnsi"/>
          <w:b/>
          <w:bCs/>
        </w:rPr>
        <w:t xml:space="preserve"> </w:t>
      </w:r>
    </w:p>
    <w:p w14:paraId="461420EB" w14:textId="77777777" w:rsidR="007371A4" w:rsidRPr="00B0092D" w:rsidRDefault="007371A4" w:rsidP="007371A4">
      <w:pPr>
        <w:ind w:left="360"/>
        <w:rPr>
          <w:rFonts w:asciiTheme="minorHAnsi" w:hAnsiTheme="minorHAnsi"/>
        </w:rPr>
      </w:pPr>
    </w:p>
    <w:p w14:paraId="0D3FB662" w14:textId="77777777" w:rsidR="007371A4" w:rsidRPr="00B0092D" w:rsidRDefault="007371A4" w:rsidP="007371A4">
      <w:pPr>
        <w:ind w:left="360"/>
        <w:rPr>
          <w:rFonts w:asciiTheme="minorHAnsi" w:hAnsiTheme="minorHAnsi"/>
          <w:i/>
          <w:iCs/>
          <w:color w:val="0070C0"/>
        </w:rPr>
      </w:pPr>
      <w:r w:rsidRPr="00B0092D">
        <w:rPr>
          <w:rFonts w:asciiTheme="minorHAnsi" w:hAnsiTheme="minorHAnsi"/>
          <w:i/>
          <w:iCs/>
          <w:color w:val="0070C0"/>
        </w:rPr>
        <w:t>&lt;&lt;Instructions&gt;&gt;</w:t>
      </w:r>
      <w:r w:rsidRPr="00B0092D">
        <w:rPr>
          <w:rFonts w:asciiTheme="minorHAnsi" w:hAnsiTheme="minorHAnsi"/>
          <w:i/>
          <w:iCs/>
          <w:color w:val="0070C0"/>
        </w:rPr>
        <w:br/>
        <w:t>Please describe the specific inputs (cash and in-kind) that will be provided:</w:t>
      </w:r>
    </w:p>
    <w:p w14:paraId="60448D5D" w14:textId="77777777" w:rsidR="007371A4" w:rsidRPr="00B0092D" w:rsidRDefault="007371A4" w:rsidP="007371A4">
      <w:pPr>
        <w:numPr>
          <w:ilvl w:val="0"/>
          <w:numId w:val="3"/>
        </w:numPr>
        <w:ind w:left="990" w:hanging="270"/>
        <w:rPr>
          <w:rFonts w:asciiTheme="minorHAnsi" w:hAnsiTheme="minorHAnsi"/>
          <w:i/>
          <w:iCs/>
          <w:color w:val="0070C0"/>
        </w:rPr>
      </w:pPr>
      <w:r w:rsidRPr="00B0092D">
        <w:rPr>
          <w:rFonts w:asciiTheme="minorHAnsi" w:hAnsiTheme="minorHAnsi"/>
          <w:i/>
          <w:iCs/>
          <w:color w:val="0070C0"/>
        </w:rPr>
        <w:t>By DESA</w:t>
      </w:r>
    </w:p>
    <w:p w14:paraId="40F018BA" w14:textId="77777777" w:rsidR="007371A4" w:rsidRPr="00B0092D" w:rsidRDefault="007371A4" w:rsidP="007371A4">
      <w:pPr>
        <w:numPr>
          <w:ilvl w:val="0"/>
          <w:numId w:val="3"/>
        </w:numPr>
        <w:ind w:left="990" w:hanging="270"/>
        <w:rPr>
          <w:rFonts w:asciiTheme="minorHAnsi" w:hAnsiTheme="minorHAnsi"/>
          <w:i/>
          <w:iCs/>
          <w:color w:val="0070C0"/>
        </w:rPr>
      </w:pPr>
      <w:r w:rsidRPr="00B0092D">
        <w:rPr>
          <w:rFonts w:asciiTheme="minorHAnsi" w:hAnsiTheme="minorHAnsi"/>
          <w:i/>
          <w:iCs/>
          <w:color w:val="0070C0"/>
        </w:rPr>
        <w:t>By the recipient Government/s</w:t>
      </w:r>
    </w:p>
    <w:p w14:paraId="55F17FA5" w14:textId="77777777" w:rsidR="007371A4" w:rsidRPr="00B0092D" w:rsidRDefault="007371A4" w:rsidP="007371A4">
      <w:pPr>
        <w:numPr>
          <w:ilvl w:val="0"/>
          <w:numId w:val="3"/>
        </w:numPr>
        <w:ind w:left="990" w:hanging="270"/>
        <w:rPr>
          <w:rFonts w:asciiTheme="minorHAnsi" w:hAnsiTheme="minorHAnsi"/>
          <w:i/>
          <w:iCs/>
          <w:color w:val="0070C0"/>
        </w:rPr>
      </w:pPr>
      <w:r w:rsidRPr="00B0092D">
        <w:rPr>
          <w:rFonts w:asciiTheme="minorHAnsi" w:hAnsiTheme="minorHAnsi"/>
          <w:i/>
          <w:iCs/>
          <w:color w:val="0070C0"/>
        </w:rPr>
        <w:t>By other stakeholders</w:t>
      </w:r>
    </w:p>
    <w:p w14:paraId="2CBAC23F" w14:textId="77777777" w:rsidR="00D53680" w:rsidRPr="00B0092D" w:rsidRDefault="00D53680" w:rsidP="00D53680">
      <w:pPr>
        <w:rPr>
          <w:rFonts w:asciiTheme="minorHAnsi" w:hAnsiTheme="minorHAnsi"/>
          <w:i/>
          <w:iCs/>
          <w:color w:val="0070C0"/>
        </w:rPr>
      </w:pPr>
    </w:p>
    <w:tbl>
      <w:tblPr>
        <w:tblStyle w:val="TableGrid"/>
        <w:tblW w:w="0" w:type="auto"/>
        <w:tblInd w:w="720" w:type="dxa"/>
        <w:tblLook w:val="04A0" w:firstRow="1" w:lastRow="0" w:firstColumn="1" w:lastColumn="0" w:noHBand="0" w:noVBand="1"/>
      </w:tblPr>
      <w:tblGrid>
        <w:gridCol w:w="2139"/>
        <w:gridCol w:w="2026"/>
        <w:gridCol w:w="2026"/>
        <w:gridCol w:w="2105"/>
      </w:tblGrid>
      <w:tr w:rsidR="00D53680" w:rsidRPr="00B0092D" w14:paraId="2D82E8B8" w14:textId="77777777" w:rsidTr="00C17DC5">
        <w:tc>
          <w:tcPr>
            <w:tcW w:w="2254" w:type="dxa"/>
            <w:shd w:val="clear" w:color="auto" w:fill="C1E4F5" w:themeFill="accent1" w:themeFillTint="33"/>
          </w:tcPr>
          <w:p w14:paraId="13BAB48B" w14:textId="77777777" w:rsidR="00D53680" w:rsidRPr="00B0092D" w:rsidRDefault="00D53680" w:rsidP="00D53680">
            <w:pPr>
              <w:rPr>
                <w:rFonts w:asciiTheme="minorHAnsi" w:hAnsiTheme="minorHAnsi"/>
                <w:lang w:val="en-US"/>
              </w:rPr>
            </w:pPr>
            <w:r w:rsidRPr="00B0092D">
              <w:rPr>
                <w:rFonts w:asciiTheme="minorHAnsi" w:hAnsiTheme="minorHAnsi"/>
                <w:lang w:val="en-US"/>
              </w:rPr>
              <w:t xml:space="preserve">Inputs by </w:t>
            </w:r>
          </w:p>
        </w:tc>
        <w:tc>
          <w:tcPr>
            <w:tcW w:w="2254" w:type="dxa"/>
            <w:shd w:val="clear" w:color="auto" w:fill="C1E4F5" w:themeFill="accent1" w:themeFillTint="33"/>
          </w:tcPr>
          <w:p w14:paraId="7CAD012C" w14:textId="77777777" w:rsidR="00D53680" w:rsidRPr="00B0092D" w:rsidRDefault="00D53680" w:rsidP="00D53680">
            <w:pPr>
              <w:rPr>
                <w:rFonts w:asciiTheme="minorHAnsi" w:hAnsiTheme="minorHAnsi"/>
                <w:lang w:val="en-US"/>
              </w:rPr>
            </w:pPr>
            <w:r w:rsidRPr="00B0092D">
              <w:rPr>
                <w:rFonts w:asciiTheme="minorHAnsi" w:hAnsiTheme="minorHAnsi"/>
                <w:lang w:val="en-US"/>
              </w:rPr>
              <w:t>In</w:t>
            </w:r>
            <w:r w:rsidR="00C17DC5" w:rsidRPr="00B0092D">
              <w:rPr>
                <w:rFonts w:asciiTheme="minorHAnsi" w:hAnsiTheme="minorHAnsi"/>
                <w:lang w:val="en-US"/>
              </w:rPr>
              <w:t>-</w:t>
            </w:r>
            <w:r w:rsidRPr="00B0092D">
              <w:rPr>
                <w:rFonts w:asciiTheme="minorHAnsi" w:hAnsiTheme="minorHAnsi"/>
                <w:lang w:val="en-US"/>
              </w:rPr>
              <w:t>kind</w:t>
            </w:r>
          </w:p>
        </w:tc>
        <w:tc>
          <w:tcPr>
            <w:tcW w:w="2254" w:type="dxa"/>
            <w:shd w:val="clear" w:color="auto" w:fill="C1E4F5" w:themeFill="accent1" w:themeFillTint="33"/>
          </w:tcPr>
          <w:p w14:paraId="1412FC88" w14:textId="77777777" w:rsidR="00D53680" w:rsidRPr="00B0092D" w:rsidRDefault="00D53680" w:rsidP="00D53680">
            <w:pPr>
              <w:rPr>
                <w:rFonts w:asciiTheme="minorHAnsi" w:hAnsiTheme="minorHAnsi"/>
                <w:lang w:val="en-US"/>
              </w:rPr>
            </w:pPr>
            <w:r w:rsidRPr="00B0092D">
              <w:rPr>
                <w:rFonts w:asciiTheme="minorHAnsi" w:hAnsiTheme="minorHAnsi"/>
                <w:lang w:val="en-US"/>
              </w:rPr>
              <w:t>Cash</w:t>
            </w:r>
          </w:p>
        </w:tc>
        <w:tc>
          <w:tcPr>
            <w:tcW w:w="2254" w:type="dxa"/>
            <w:shd w:val="clear" w:color="auto" w:fill="C1E4F5" w:themeFill="accent1" w:themeFillTint="33"/>
          </w:tcPr>
          <w:p w14:paraId="376EB783" w14:textId="77777777" w:rsidR="00D53680" w:rsidRPr="00B0092D" w:rsidRDefault="00D53680" w:rsidP="00D53680">
            <w:pPr>
              <w:rPr>
                <w:rFonts w:asciiTheme="minorHAnsi" w:hAnsiTheme="minorHAnsi"/>
                <w:lang w:val="en-US"/>
              </w:rPr>
            </w:pPr>
            <w:r w:rsidRPr="00B0092D">
              <w:rPr>
                <w:rFonts w:asciiTheme="minorHAnsi" w:hAnsiTheme="minorHAnsi"/>
                <w:lang w:val="en-US"/>
              </w:rPr>
              <w:t>Comments</w:t>
            </w:r>
          </w:p>
        </w:tc>
      </w:tr>
      <w:tr w:rsidR="00D53680" w:rsidRPr="00B0092D" w14:paraId="583FECE8" w14:textId="77777777" w:rsidTr="00D53680">
        <w:tc>
          <w:tcPr>
            <w:tcW w:w="2254" w:type="dxa"/>
          </w:tcPr>
          <w:p w14:paraId="1226A34D" w14:textId="77777777" w:rsidR="00D53680" w:rsidRPr="00B0092D" w:rsidRDefault="00D53680" w:rsidP="00D53680">
            <w:pPr>
              <w:rPr>
                <w:rFonts w:asciiTheme="minorHAnsi" w:hAnsiTheme="minorHAnsi"/>
                <w:lang w:val="en-US"/>
              </w:rPr>
            </w:pPr>
            <w:r w:rsidRPr="00B0092D">
              <w:rPr>
                <w:rFonts w:asciiTheme="minorHAnsi" w:hAnsiTheme="minorHAnsi"/>
                <w:lang w:val="en-US"/>
              </w:rPr>
              <w:t>DESA</w:t>
            </w:r>
          </w:p>
        </w:tc>
        <w:sdt>
          <w:sdtPr>
            <w:rPr>
              <w:rFonts w:ascii="Aptos" w:hAnsi="Aptos"/>
              <w:color w:val="000000"/>
            </w:rPr>
            <w:alias w:val="inkindDESA"/>
            <w:tag w:val="inkindDESA"/>
            <w:id w:val="-1657144844"/>
            <w:placeholder>
              <w:docPart w:val="820D2CADE6C049AD9C7F574255B9A1DB"/>
            </w:placeholder>
            <w:showingPlcHdr/>
            <w:text/>
          </w:sdtPr>
          <w:sdtContent>
            <w:tc>
              <w:tcPr>
                <w:tcW w:w="2254" w:type="dxa"/>
              </w:tcPr>
              <w:p w14:paraId="6F538D3F"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sdt>
          <w:sdtPr>
            <w:rPr>
              <w:rFonts w:ascii="Aptos" w:hAnsi="Aptos"/>
              <w:color w:val="000000"/>
            </w:rPr>
            <w:alias w:val="f_cashDESA"/>
            <w:tag w:val="f_cashDESA"/>
            <w:id w:val="305434598"/>
            <w:placeholder>
              <w:docPart w:val="5F8AB5C988384A9CA648FC7AD4445197"/>
            </w:placeholder>
            <w:showingPlcHdr/>
            <w:text/>
          </w:sdtPr>
          <w:sdtContent>
            <w:tc>
              <w:tcPr>
                <w:tcW w:w="2254" w:type="dxa"/>
              </w:tcPr>
              <w:p w14:paraId="735EA6A4"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sdt>
          <w:sdtPr>
            <w:rPr>
              <w:rFonts w:ascii="Aptos" w:hAnsi="Aptos"/>
              <w:color w:val="000000"/>
            </w:rPr>
            <w:alias w:val="commentsInputsDESA"/>
            <w:tag w:val="commentsInputsDESA"/>
            <w:id w:val="1893763196"/>
            <w:placeholder>
              <w:docPart w:val="08273072464641809CA58206378FC538"/>
            </w:placeholder>
            <w:showingPlcHdr/>
            <w:text/>
          </w:sdtPr>
          <w:sdtContent>
            <w:tc>
              <w:tcPr>
                <w:tcW w:w="2254" w:type="dxa"/>
              </w:tcPr>
              <w:p w14:paraId="112BCC0E"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D53680" w:rsidRPr="00B0092D" w14:paraId="085B2AE5" w14:textId="77777777" w:rsidTr="00D53680">
        <w:tc>
          <w:tcPr>
            <w:tcW w:w="2254" w:type="dxa"/>
          </w:tcPr>
          <w:p w14:paraId="2770667C" w14:textId="77777777" w:rsidR="00D53680" w:rsidRPr="00B0092D" w:rsidRDefault="00D53680" w:rsidP="00D53680">
            <w:pPr>
              <w:rPr>
                <w:rFonts w:asciiTheme="minorHAnsi" w:hAnsiTheme="minorHAnsi"/>
                <w:lang w:val="en-US"/>
              </w:rPr>
            </w:pPr>
            <w:r w:rsidRPr="00B0092D">
              <w:rPr>
                <w:rFonts w:asciiTheme="minorHAnsi" w:hAnsiTheme="minorHAnsi"/>
                <w:lang w:val="en-US"/>
              </w:rPr>
              <w:t>Recipient Governments</w:t>
            </w:r>
          </w:p>
        </w:tc>
        <w:sdt>
          <w:sdtPr>
            <w:rPr>
              <w:rFonts w:ascii="Aptos" w:hAnsi="Aptos"/>
              <w:color w:val="000000"/>
            </w:rPr>
            <w:alias w:val="inKindGov"/>
            <w:tag w:val="inKindGov"/>
            <w:id w:val="-806779369"/>
            <w:placeholder>
              <w:docPart w:val="568AA679E860479ABBA59C5C48290DEA"/>
            </w:placeholder>
            <w:showingPlcHdr/>
            <w:text/>
          </w:sdtPr>
          <w:sdtContent>
            <w:tc>
              <w:tcPr>
                <w:tcW w:w="2254" w:type="dxa"/>
              </w:tcPr>
              <w:p w14:paraId="1E187399"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sdt>
          <w:sdtPr>
            <w:rPr>
              <w:rFonts w:ascii="Aptos" w:hAnsi="Aptos"/>
              <w:color w:val="000000"/>
            </w:rPr>
            <w:alias w:val="f_cashGov"/>
            <w:tag w:val="f_cashGov"/>
            <w:id w:val="-1041206175"/>
            <w:placeholder>
              <w:docPart w:val="51158FC00ED14EFFB4311FCF0149499F"/>
            </w:placeholder>
            <w:showingPlcHdr/>
            <w:text/>
          </w:sdtPr>
          <w:sdtContent>
            <w:tc>
              <w:tcPr>
                <w:tcW w:w="2254" w:type="dxa"/>
              </w:tcPr>
              <w:p w14:paraId="2B17722D"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sdt>
          <w:sdtPr>
            <w:rPr>
              <w:rFonts w:ascii="Aptos" w:hAnsi="Aptos"/>
              <w:color w:val="000000"/>
            </w:rPr>
            <w:alias w:val="commentsInputsGov"/>
            <w:tag w:val="commentsInputsGov"/>
            <w:id w:val="-1717416463"/>
            <w:placeholder>
              <w:docPart w:val="94155319FEB94B44B2F5D9356D50206D"/>
            </w:placeholder>
            <w:showingPlcHdr/>
            <w:text/>
          </w:sdtPr>
          <w:sdtContent>
            <w:tc>
              <w:tcPr>
                <w:tcW w:w="2254" w:type="dxa"/>
              </w:tcPr>
              <w:p w14:paraId="3D83E7AA"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r w:rsidR="00D53680" w:rsidRPr="00B0092D" w14:paraId="1FBC8842" w14:textId="77777777" w:rsidTr="00D53680">
        <w:tc>
          <w:tcPr>
            <w:tcW w:w="2254" w:type="dxa"/>
          </w:tcPr>
          <w:p w14:paraId="2C894745" w14:textId="77777777" w:rsidR="00D53680" w:rsidRPr="00B0092D" w:rsidRDefault="00D53680" w:rsidP="00D53680">
            <w:pPr>
              <w:rPr>
                <w:rFonts w:asciiTheme="minorHAnsi" w:hAnsiTheme="minorHAnsi"/>
                <w:lang w:val="en-US"/>
              </w:rPr>
            </w:pPr>
            <w:r w:rsidRPr="00B0092D">
              <w:rPr>
                <w:rFonts w:asciiTheme="minorHAnsi" w:hAnsiTheme="minorHAnsi"/>
                <w:lang w:val="en-US"/>
              </w:rPr>
              <w:lastRenderedPageBreak/>
              <w:t>Other stakeholders</w:t>
            </w:r>
          </w:p>
        </w:tc>
        <w:sdt>
          <w:sdtPr>
            <w:rPr>
              <w:rFonts w:ascii="Aptos" w:hAnsi="Aptos"/>
              <w:color w:val="000000"/>
            </w:rPr>
            <w:alias w:val="inKindOther"/>
            <w:tag w:val="inKindOther"/>
            <w:id w:val="1594054143"/>
            <w:placeholder>
              <w:docPart w:val="F1529A0FD1E74E3786736F2A5CA41B84"/>
            </w:placeholder>
            <w:showingPlcHdr/>
            <w:text/>
          </w:sdtPr>
          <w:sdtContent>
            <w:tc>
              <w:tcPr>
                <w:tcW w:w="2254" w:type="dxa"/>
              </w:tcPr>
              <w:p w14:paraId="297FDEC3"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sdt>
          <w:sdtPr>
            <w:rPr>
              <w:rFonts w:ascii="Aptos" w:hAnsi="Aptos"/>
              <w:color w:val="000000"/>
            </w:rPr>
            <w:alias w:val="f_cashOther"/>
            <w:tag w:val="f_cashOther"/>
            <w:id w:val="-863745951"/>
            <w:placeholder>
              <w:docPart w:val="7085BC0FA4B6458B8C33B57AFFAFDDA0"/>
            </w:placeholder>
            <w:showingPlcHdr/>
            <w:text/>
          </w:sdtPr>
          <w:sdtContent>
            <w:tc>
              <w:tcPr>
                <w:tcW w:w="2254" w:type="dxa"/>
              </w:tcPr>
              <w:p w14:paraId="29919743"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sdt>
          <w:sdtPr>
            <w:rPr>
              <w:rFonts w:ascii="Aptos" w:hAnsi="Aptos"/>
              <w:color w:val="000000"/>
            </w:rPr>
            <w:alias w:val="commentsInputsOther"/>
            <w:tag w:val="commentsInputsOther"/>
            <w:id w:val="-640730728"/>
            <w:placeholder>
              <w:docPart w:val="CEBF2E577D1A4143939E9C560F00FAD9"/>
            </w:placeholder>
            <w:showingPlcHdr/>
            <w:text/>
          </w:sdtPr>
          <w:sdtContent>
            <w:tc>
              <w:tcPr>
                <w:tcW w:w="2254" w:type="dxa"/>
              </w:tcPr>
              <w:p w14:paraId="5164B690" w14:textId="77777777" w:rsidR="00D53680" w:rsidRPr="00B0092D" w:rsidRDefault="00BA663A" w:rsidP="00D53680">
                <w:pPr>
                  <w:rPr>
                    <w:rFonts w:asciiTheme="minorHAnsi" w:hAnsiTheme="minorHAnsi"/>
                    <w:lang w:val="en-US"/>
                  </w:rPr>
                </w:pPr>
                <w:r w:rsidRPr="00BA663A">
                  <w:rPr>
                    <w:rStyle w:val="PlaceholderText"/>
                    <w:rFonts w:ascii="Aptos" w:eastAsiaTheme="majorEastAsia" w:hAnsi="Aptos"/>
                    <w:color w:val="000000"/>
                    <w:sz w:val="24"/>
                    <w:shd w:val="clear" w:color="auto" w:fill="DCDCDC"/>
                    <w:lang w:val="en-US"/>
                  </w:rPr>
                  <w:t>Click or tap here to enter text.</w:t>
                </w:r>
              </w:p>
            </w:tc>
          </w:sdtContent>
        </w:sdt>
      </w:tr>
    </w:tbl>
    <w:p w14:paraId="1EC40C91" w14:textId="77777777" w:rsidR="007371A4" w:rsidRPr="00B0092D" w:rsidRDefault="007371A4" w:rsidP="00D53680">
      <w:pPr>
        <w:rPr>
          <w:rFonts w:asciiTheme="minorHAnsi" w:hAnsiTheme="minorHAnsi"/>
          <w:b/>
        </w:rPr>
      </w:pPr>
    </w:p>
    <w:p w14:paraId="6222E02E" w14:textId="77777777" w:rsidR="007371A4" w:rsidRPr="00B0092D" w:rsidRDefault="007371A4" w:rsidP="007371A4">
      <w:pPr>
        <w:ind w:left="720"/>
        <w:rPr>
          <w:rFonts w:asciiTheme="minorHAnsi" w:hAnsiTheme="minorHAnsi"/>
          <w:b/>
        </w:rPr>
      </w:pPr>
    </w:p>
    <w:p w14:paraId="6EFF25D1" w14:textId="77777777" w:rsidR="007371A4" w:rsidRPr="00B0092D" w:rsidRDefault="007371A4" w:rsidP="007371A4">
      <w:pPr>
        <w:numPr>
          <w:ilvl w:val="0"/>
          <w:numId w:val="1"/>
        </w:numPr>
        <w:rPr>
          <w:rFonts w:asciiTheme="minorHAnsi" w:hAnsiTheme="minorHAnsi"/>
          <w:b/>
          <w:bCs/>
        </w:rPr>
      </w:pPr>
      <w:r w:rsidRPr="00B0092D">
        <w:rPr>
          <w:rFonts w:asciiTheme="minorHAnsi" w:hAnsiTheme="minorHAnsi"/>
          <w:b/>
          <w:bCs/>
        </w:rPr>
        <w:t xml:space="preserve">Financial Requirements: </w:t>
      </w:r>
    </w:p>
    <w:p w14:paraId="4D5AAC59" w14:textId="77777777" w:rsidR="007371A4" w:rsidRPr="00B0092D" w:rsidRDefault="007371A4" w:rsidP="007371A4">
      <w:pPr>
        <w:ind w:left="360"/>
        <w:rPr>
          <w:rFonts w:asciiTheme="minorHAnsi" w:hAnsiTheme="minorHAnsi"/>
          <w:i/>
        </w:rPr>
      </w:pPr>
    </w:p>
    <w:p w14:paraId="2A92C20D" w14:textId="77777777" w:rsidR="007371A4" w:rsidRPr="00B0092D" w:rsidRDefault="007371A4" w:rsidP="007371A4">
      <w:pPr>
        <w:ind w:left="360"/>
        <w:rPr>
          <w:rFonts w:asciiTheme="minorHAnsi" w:hAnsiTheme="minorHAnsi"/>
          <w:i/>
          <w:color w:val="0070C0"/>
        </w:rPr>
      </w:pPr>
      <w:r w:rsidRPr="00B0092D">
        <w:rPr>
          <w:rFonts w:asciiTheme="minorHAnsi" w:hAnsiTheme="minorHAnsi"/>
          <w:i/>
          <w:iCs/>
          <w:color w:val="0070C0"/>
        </w:rPr>
        <w:t>&lt;&lt;Instructions&gt;&gt;</w:t>
      </w:r>
      <w:r w:rsidRPr="00B0092D">
        <w:rPr>
          <w:rFonts w:asciiTheme="minorHAnsi" w:hAnsiTheme="minorHAnsi"/>
          <w:i/>
          <w:iCs/>
          <w:color w:val="0070C0"/>
        </w:rPr>
        <w:br/>
      </w:r>
      <w:r w:rsidRPr="00B0092D">
        <w:rPr>
          <w:rFonts w:asciiTheme="minorHAnsi" w:hAnsiTheme="minorHAnsi"/>
          <w:i/>
          <w:color w:val="0070C0"/>
        </w:rPr>
        <w:t>Provide a breakdown of costs. Where applicable, the breakdown of costs should include descriptions i.e. airfare, number of days, DSA rate, fees and any other relevant costs.</w:t>
      </w:r>
    </w:p>
    <w:p w14:paraId="5B2B3FE4" w14:textId="77777777" w:rsidR="007371A4" w:rsidRPr="00B0092D" w:rsidRDefault="007371A4" w:rsidP="007371A4">
      <w:pPr>
        <w:rPr>
          <w:rFonts w:asciiTheme="minorHAnsi" w:hAnsiTheme="minorHAnsi"/>
          <w:b/>
          <w:color w:val="0070C0"/>
        </w:rPr>
      </w:pPr>
    </w:p>
    <w:p w14:paraId="4421FA7F" w14:textId="77777777" w:rsidR="00B0092D" w:rsidRPr="00B0092D" w:rsidRDefault="00B0092D" w:rsidP="007371A4">
      <w:pPr>
        <w:rPr>
          <w:rFonts w:asciiTheme="minorHAnsi" w:hAnsiTheme="minorHAnsi"/>
          <w:b/>
          <w:color w:val="000000"/>
          <w:lang w:eastAsia="en-US"/>
        </w:rPr>
      </w:pPr>
      <w:r w:rsidRPr="00B0092D">
        <w:rPr>
          <w:rFonts w:asciiTheme="minorHAnsi" w:hAnsiTheme="minorHAnsi"/>
          <w:b/>
          <w:color w:val="000000"/>
          <w:lang w:eastAsia="en-US"/>
        </w:rPr>
        <w:t xml:space="preserve">  </w:t>
      </w:r>
    </w:p>
    <w:tbl>
      <w:tblPr>
        <w:tblStyle w:val="TableGrid"/>
        <w:tblW w:w="0" w:type="auto"/>
        <w:tblLook w:val="04A0" w:firstRow="1" w:lastRow="0" w:firstColumn="1" w:lastColumn="0" w:noHBand="0" w:noVBand="1"/>
      </w:tblPr>
      <w:tblGrid>
        <w:gridCol w:w="715"/>
        <w:gridCol w:w="5295"/>
        <w:gridCol w:w="3006"/>
      </w:tblGrid>
      <w:tr w:rsidR="00B0092D" w:rsidRPr="00B0092D" w14:paraId="49418874" w14:textId="77777777" w:rsidTr="00F33421">
        <w:tc>
          <w:tcPr>
            <w:tcW w:w="9016" w:type="dxa"/>
            <w:gridSpan w:val="3"/>
            <w:shd w:val="clear" w:color="auto" w:fill="C1E4F5" w:themeFill="accent1" w:themeFillTint="33"/>
          </w:tcPr>
          <w:p w14:paraId="6693A583" w14:textId="77777777" w:rsidR="00B0092D" w:rsidRPr="00B0092D" w:rsidRDefault="00B0092D" w:rsidP="007371A4">
            <w:pPr>
              <w:rPr>
                <w:rFonts w:asciiTheme="minorHAnsi" w:hAnsiTheme="minorHAnsi"/>
                <w:b/>
                <w:color w:val="000000"/>
                <w:lang w:val="en-US" w:eastAsia="en-US"/>
              </w:rPr>
            </w:pPr>
            <w:r w:rsidRPr="00B0092D">
              <w:rPr>
                <w:rFonts w:asciiTheme="minorHAnsi" w:hAnsiTheme="minorHAnsi"/>
                <w:b/>
                <w:bCs/>
                <w:color w:val="000000"/>
                <w:sz w:val="20"/>
                <w:szCs w:val="20"/>
                <w:lang w:val="en-US" w:eastAsia="en-US"/>
              </w:rPr>
              <w:t>F.      Total Project Cost</w:t>
            </w:r>
          </w:p>
        </w:tc>
      </w:tr>
      <w:tr w:rsidR="00B0092D" w:rsidRPr="00B0092D" w14:paraId="051B9A62" w14:textId="77777777" w:rsidTr="00B0092D">
        <w:tc>
          <w:tcPr>
            <w:tcW w:w="715" w:type="dxa"/>
          </w:tcPr>
          <w:p w14:paraId="721C9943" w14:textId="77777777" w:rsidR="00B0092D" w:rsidRPr="00B0092D" w:rsidRDefault="00B0092D" w:rsidP="007371A4">
            <w:pPr>
              <w:rPr>
                <w:rFonts w:asciiTheme="minorHAnsi" w:hAnsiTheme="minorHAnsi"/>
                <w:b/>
                <w:color w:val="000000"/>
                <w:lang w:val="en-US" w:eastAsia="en-US"/>
              </w:rPr>
            </w:pPr>
            <w:r w:rsidRPr="00B0092D">
              <w:rPr>
                <w:rFonts w:asciiTheme="minorHAnsi" w:hAnsiTheme="minorHAnsi"/>
                <w:b/>
                <w:color w:val="000000"/>
                <w:lang w:val="en-US" w:eastAsia="en-US"/>
              </w:rPr>
              <w:t>No</w:t>
            </w:r>
          </w:p>
        </w:tc>
        <w:tc>
          <w:tcPr>
            <w:tcW w:w="5295" w:type="dxa"/>
          </w:tcPr>
          <w:p w14:paraId="4E309859" w14:textId="77777777" w:rsidR="00B0092D" w:rsidRPr="00B0092D" w:rsidRDefault="00B0092D" w:rsidP="007371A4">
            <w:pPr>
              <w:rPr>
                <w:rFonts w:asciiTheme="minorHAnsi" w:hAnsiTheme="minorHAnsi"/>
                <w:b/>
                <w:color w:val="000000"/>
                <w:lang w:val="en-US" w:eastAsia="en-US"/>
              </w:rPr>
            </w:pPr>
            <w:r w:rsidRPr="00B0092D">
              <w:rPr>
                <w:rFonts w:asciiTheme="minorHAnsi" w:hAnsiTheme="minorHAnsi"/>
                <w:b/>
                <w:color w:val="000000"/>
                <w:lang w:val="en-US" w:eastAsia="en-US"/>
              </w:rPr>
              <w:t>Description</w:t>
            </w:r>
          </w:p>
        </w:tc>
        <w:tc>
          <w:tcPr>
            <w:tcW w:w="3006" w:type="dxa"/>
          </w:tcPr>
          <w:p w14:paraId="395175A9" w14:textId="77777777" w:rsidR="00B0092D" w:rsidRPr="00B0092D" w:rsidRDefault="00B0092D" w:rsidP="007371A4">
            <w:pPr>
              <w:rPr>
                <w:rFonts w:asciiTheme="minorHAnsi" w:hAnsiTheme="minorHAnsi"/>
                <w:b/>
                <w:color w:val="000000"/>
                <w:lang w:val="en-US" w:eastAsia="en-US"/>
              </w:rPr>
            </w:pPr>
            <w:r w:rsidRPr="00B0092D">
              <w:rPr>
                <w:rFonts w:asciiTheme="minorHAnsi" w:hAnsiTheme="minorHAnsi"/>
                <w:b/>
                <w:color w:val="000000"/>
                <w:lang w:val="en-US" w:eastAsia="en-US"/>
              </w:rPr>
              <w:t>Estimated Cost (USD)</w:t>
            </w:r>
          </w:p>
        </w:tc>
      </w:tr>
      <w:tr w:rsidR="00B0092D" w:rsidRPr="00B0092D" w14:paraId="1808C0E7" w14:textId="77777777" w:rsidTr="0076266D">
        <w:tc>
          <w:tcPr>
            <w:tcW w:w="715" w:type="dxa"/>
          </w:tcPr>
          <w:p w14:paraId="0EFE47BE"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I.</w:t>
            </w:r>
          </w:p>
        </w:tc>
        <w:tc>
          <w:tcPr>
            <w:tcW w:w="5295" w:type="dxa"/>
            <w:vAlign w:val="bottom"/>
          </w:tcPr>
          <w:p w14:paraId="4C1308F5"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Staff travel (Airfare, Terminal expenses, DSA)</w:t>
            </w:r>
          </w:p>
        </w:tc>
        <w:tc>
          <w:tcPr>
            <w:tcW w:w="3006" w:type="dxa"/>
          </w:tcPr>
          <w:p w14:paraId="114B7D0B"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w:t>
            </w:r>
            <w:sdt>
              <w:sdtPr>
                <w:rPr>
                  <w:rFonts w:ascii="Aptos" w:hAnsi="Aptos"/>
                  <w:bCs/>
                  <w:color w:val="000000"/>
                  <w:lang w:eastAsia="en-US"/>
                </w:rPr>
                <w:alias w:val="costTravelStaff"/>
                <w:tag w:val="costTravelStaff"/>
                <w:id w:val="-3367894"/>
                <w:placeholder>
                  <w:docPart w:val="33B4F636556540A09376532E75F7CF62"/>
                </w:placeholder>
                <w:showingPlcHdr/>
                <w:text/>
              </w:sdtPr>
              <w:sdtContent>
                <w:r w:rsidR="00BA663A" w:rsidRPr="00BA663A">
                  <w:rPr>
                    <w:rStyle w:val="PlaceholderText"/>
                    <w:rFonts w:ascii="Aptos" w:eastAsiaTheme="majorEastAsia" w:hAnsi="Aptos"/>
                    <w:color w:val="000000"/>
                    <w:sz w:val="24"/>
                    <w:shd w:val="clear" w:color="auto" w:fill="DCDCDC"/>
                  </w:rPr>
                  <w:t>Click or tap here to enter text.</w:t>
                </w:r>
              </w:sdtContent>
            </w:sdt>
          </w:p>
        </w:tc>
      </w:tr>
      <w:tr w:rsidR="00B0092D" w:rsidRPr="00B0092D" w14:paraId="1E2817BD" w14:textId="77777777" w:rsidTr="00B0092D">
        <w:tc>
          <w:tcPr>
            <w:tcW w:w="715" w:type="dxa"/>
          </w:tcPr>
          <w:p w14:paraId="22DD1059"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II.</w:t>
            </w:r>
          </w:p>
        </w:tc>
        <w:tc>
          <w:tcPr>
            <w:tcW w:w="5295" w:type="dxa"/>
          </w:tcPr>
          <w:p w14:paraId="15C8E32D" w14:textId="77777777" w:rsidR="00B0092D" w:rsidRPr="00364A81" w:rsidRDefault="00B0092D" w:rsidP="00B0092D">
            <w:pPr>
              <w:rPr>
                <w:rFonts w:asciiTheme="minorHAnsi" w:hAnsiTheme="minorHAnsi"/>
                <w:bCs/>
                <w:color w:val="000000"/>
                <w:lang w:val="fr-FR" w:eastAsia="en-US"/>
              </w:rPr>
            </w:pPr>
            <w:r w:rsidRPr="00364A81">
              <w:rPr>
                <w:rFonts w:asciiTheme="minorHAnsi" w:hAnsiTheme="minorHAnsi"/>
                <w:bCs/>
                <w:color w:val="000000"/>
                <w:lang w:val="fr-FR" w:eastAsia="en-US"/>
              </w:rPr>
              <w:t>Participants travel (Airfare, Terminal expenses, DSA)</w:t>
            </w:r>
          </w:p>
        </w:tc>
        <w:tc>
          <w:tcPr>
            <w:tcW w:w="3006" w:type="dxa"/>
          </w:tcPr>
          <w:p w14:paraId="56BFFBB4"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w:t>
            </w:r>
            <w:sdt>
              <w:sdtPr>
                <w:rPr>
                  <w:rFonts w:ascii="Aptos" w:hAnsi="Aptos"/>
                  <w:bCs/>
                  <w:color w:val="000000"/>
                  <w:lang w:eastAsia="en-US"/>
                </w:rPr>
                <w:alias w:val="costTravelParticipants"/>
                <w:tag w:val="costTravelParticipants"/>
                <w:id w:val="501085092"/>
                <w:placeholder>
                  <w:docPart w:val="9A5C780CC3764990AFDDE6CC2A22DB40"/>
                </w:placeholder>
                <w:showingPlcHdr/>
                <w:text/>
              </w:sdtPr>
              <w:sdtContent>
                <w:r w:rsidR="00BA663A" w:rsidRPr="00BA663A">
                  <w:rPr>
                    <w:rStyle w:val="PlaceholderText"/>
                    <w:rFonts w:ascii="Aptos" w:eastAsiaTheme="majorEastAsia" w:hAnsi="Aptos"/>
                    <w:color w:val="000000"/>
                    <w:sz w:val="24"/>
                    <w:shd w:val="clear" w:color="auto" w:fill="DCDCDC"/>
                  </w:rPr>
                  <w:t>Click or tap here to enter text.</w:t>
                </w:r>
              </w:sdtContent>
            </w:sdt>
          </w:p>
        </w:tc>
      </w:tr>
      <w:tr w:rsidR="00B0092D" w:rsidRPr="00B0092D" w14:paraId="331567C6" w14:textId="77777777" w:rsidTr="00B0092D">
        <w:tc>
          <w:tcPr>
            <w:tcW w:w="715" w:type="dxa"/>
          </w:tcPr>
          <w:p w14:paraId="03235DFE"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III.</w:t>
            </w:r>
          </w:p>
        </w:tc>
        <w:tc>
          <w:tcPr>
            <w:tcW w:w="5295" w:type="dxa"/>
          </w:tcPr>
          <w:p w14:paraId="7ED992D1"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Consultants (Fees, Airfare, DSA, Terminal expenses)</w:t>
            </w:r>
          </w:p>
        </w:tc>
        <w:tc>
          <w:tcPr>
            <w:tcW w:w="3006" w:type="dxa"/>
          </w:tcPr>
          <w:p w14:paraId="7BE248F2"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w:t>
            </w:r>
            <w:sdt>
              <w:sdtPr>
                <w:rPr>
                  <w:rFonts w:ascii="Aptos" w:hAnsi="Aptos"/>
                  <w:bCs/>
                  <w:color w:val="000000"/>
                  <w:lang w:eastAsia="en-US"/>
                </w:rPr>
                <w:alias w:val="costConsultants"/>
                <w:tag w:val="costConsultants"/>
                <w:id w:val="1514575849"/>
                <w:placeholder>
                  <w:docPart w:val="02D37876D38948768F9186FE6C37545C"/>
                </w:placeholder>
                <w:showingPlcHdr/>
                <w:text/>
              </w:sdtPr>
              <w:sdtContent>
                <w:r w:rsidR="00BA663A" w:rsidRPr="00BA663A">
                  <w:rPr>
                    <w:rStyle w:val="PlaceholderText"/>
                    <w:rFonts w:ascii="Aptos" w:eastAsiaTheme="majorEastAsia" w:hAnsi="Aptos"/>
                    <w:color w:val="000000"/>
                    <w:sz w:val="24"/>
                    <w:shd w:val="clear" w:color="auto" w:fill="DCDCDC"/>
                  </w:rPr>
                  <w:t>Click or tap here to enter text.</w:t>
                </w:r>
              </w:sdtContent>
            </w:sdt>
          </w:p>
        </w:tc>
      </w:tr>
      <w:tr w:rsidR="00B0092D" w:rsidRPr="00B0092D" w14:paraId="58ED29FD" w14:textId="77777777" w:rsidTr="00B0092D">
        <w:tc>
          <w:tcPr>
            <w:tcW w:w="715" w:type="dxa"/>
          </w:tcPr>
          <w:p w14:paraId="573AD425"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IV.</w:t>
            </w:r>
          </w:p>
        </w:tc>
        <w:tc>
          <w:tcPr>
            <w:tcW w:w="5295" w:type="dxa"/>
          </w:tcPr>
          <w:p w14:paraId="06E978A5" w14:textId="77777777" w:rsidR="00B0092D" w:rsidRPr="00364A81" w:rsidRDefault="00B0092D" w:rsidP="00B0092D">
            <w:pPr>
              <w:rPr>
                <w:rFonts w:asciiTheme="minorHAnsi" w:hAnsiTheme="minorHAnsi"/>
                <w:bCs/>
                <w:color w:val="000000"/>
                <w:lang w:val="fr-FR" w:eastAsia="en-US"/>
              </w:rPr>
            </w:pPr>
            <w:r w:rsidRPr="00364A81">
              <w:rPr>
                <w:rFonts w:asciiTheme="minorHAnsi" w:hAnsiTheme="minorHAnsi"/>
                <w:bCs/>
                <w:color w:val="000000"/>
                <w:lang w:val="fr-FR" w:eastAsia="en-US"/>
              </w:rPr>
              <w:t>Conference services (Venue hire, interpretation, etc.)</w:t>
            </w:r>
          </w:p>
        </w:tc>
        <w:tc>
          <w:tcPr>
            <w:tcW w:w="3006" w:type="dxa"/>
          </w:tcPr>
          <w:p w14:paraId="45C60651" w14:textId="77777777" w:rsidR="00B0092D" w:rsidRPr="00B0092D" w:rsidRDefault="00B0092D" w:rsidP="00B0092D">
            <w:pPr>
              <w:rPr>
                <w:rFonts w:asciiTheme="minorHAnsi" w:hAnsiTheme="minorHAnsi"/>
                <w:bCs/>
                <w:color w:val="000000"/>
                <w:lang w:val="en-US" w:eastAsia="en-US"/>
              </w:rPr>
            </w:pPr>
            <w:r w:rsidRPr="00B0092D">
              <w:rPr>
                <w:rFonts w:asciiTheme="minorHAnsi" w:hAnsiTheme="minorHAnsi"/>
                <w:bCs/>
                <w:color w:val="000000"/>
                <w:lang w:val="en-US" w:eastAsia="en-US"/>
              </w:rPr>
              <w:t>$</w:t>
            </w:r>
            <w:sdt>
              <w:sdtPr>
                <w:rPr>
                  <w:rFonts w:ascii="Aptos" w:hAnsi="Aptos"/>
                  <w:bCs/>
                  <w:color w:val="000000"/>
                  <w:lang w:eastAsia="en-US"/>
                </w:rPr>
                <w:alias w:val="costConferenceServices"/>
                <w:tag w:val="costConferenceServices"/>
                <w:id w:val="-1050225282"/>
                <w:placeholder>
                  <w:docPart w:val="476D30E3C7CA42F58835C98A0DA2822D"/>
                </w:placeholder>
                <w:showingPlcHdr/>
                <w:text/>
              </w:sdtPr>
              <w:sdtContent>
                <w:r w:rsidR="00BA663A" w:rsidRPr="00BA663A">
                  <w:rPr>
                    <w:rStyle w:val="PlaceholderText"/>
                    <w:rFonts w:ascii="Aptos" w:eastAsiaTheme="majorEastAsia" w:hAnsi="Aptos"/>
                    <w:color w:val="000000"/>
                    <w:sz w:val="24"/>
                    <w:shd w:val="clear" w:color="auto" w:fill="DCDCDC"/>
                  </w:rPr>
                  <w:t>Click or tap here to enter text.</w:t>
                </w:r>
              </w:sdtContent>
            </w:sdt>
          </w:p>
        </w:tc>
      </w:tr>
      <w:tr w:rsidR="00B0092D" w:rsidRPr="00B0092D" w14:paraId="202EAFF1" w14:textId="77777777" w:rsidTr="00B0092D">
        <w:tc>
          <w:tcPr>
            <w:tcW w:w="715" w:type="dxa"/>
          </w:tcPr>
          <w:p w14:paraId="1D70C393" w14:textId="77777777" w:rsidR="00B0092D" w:rsidRPr="00B0092D" w:rsidRDefault="00B0092D" w:rsidP="00B0092D">
            <w:pPr>
              <w:rPr>
                <w:rFonts w:asciiTheme="minorHAnsi" w:hAnsiTheme="minorHAnsi"/>
                <w:bCs/>
                <w:color w:val="000000"/>
                <w:lang w:eastAsia="en-US"/>
              </w:rPr>
            </w:pPr>
            <w:r>
              <w:rPr>
                <w:rFonts w:asciiTheme="minorHAnsi" w:hAnsiTheme="minorHAnsi"/>
                <w:bCs/>
                <w:color w:val="000000"/>
                <w:lang w:eastAsia="en-US"/>
              </w:rPr>
              <w:t>V.</w:t>
            </w:r>
          </w:p>
        </w:tc>
        <w:tc>
          <w:tcPr>
            <w:tcW w:w="5295" w:type="dxa"/>
          </w:tcPr>
          <w:p w14:paraId="0A0BB120" w14:textId="77777777" w:rsidR="00B0092D" w:rsidRPr="00B0092D" w:rsidRDefault="00B0092D" w:rsidP="00B0092D">
            <w:pPr>
              <w:rPr>
                <w:rFonts w:asciiTheme="minorHAnsi" w:hAnsiTheme="minorHAnsi"/>
                <w:bCs/>
                <w:color w:val="000000"/>
                <w:lang w:eastAsia="en-US"/>
              </w:rPr>
            </w:pPr>
            <w:r>
              <w:rPr>
                <w:rFonts w:asciiTheme="minorHAnsi" w:hAnsiTheme="minorHAnsi"/>
                <w:bCs/>
                <w:color w:val="000000"/>
                <w:lang w:eastAsia="en-US"/>
              </w:rPr>
              <w:t>Total</w:t>
            </w:r>
          </w:p>
        </w:tc>
        <w:tc>
          <w:tcPr>
            <w:tcW w:w="3006" w:type="dxa"/>
          </w:tcPr>
          <w:p w14:paraId="7D96E07A" w14:textId="77777777" w:rsidR="00B0092D" w:rsidRPr="00B0092D" w:rsidRDefault="00B0092D" w:rsidP="00B0092D">
            <w:pPr>
              <w:rPr>
                <w:rFonts w:asciiTheme="minorHAnsi" w:hAnsiTheme="minorHAnsi"/>
                <w:bCs/>
                <w:color w:val="000000"/>
                <w:lang w:eastAsia="en-US"/>
              </w:rPr>
            </w:pPr>
            <w:r>
              <w:rPr>
                <w:rFonts w:asciiTheme="minorHAnsi" w:hAnsiTheme="minorHAnsi"/>
                <w:bCs/>
                <w:color w:val="000000"/>
                <w:lang w:eastAsia="en-US"/>
              </w:rPr>
              <w:t>$</w:t>
            </w:r>
            <w:sdt>
              <w:sdtPr>
                <w:rPr>
                  <w:rFonts w:ascii="Aptos" w:hAnsi="Aptos"/>
                  <w:bCs/>
                  <w:color w:val="000000"/>
                  <w:lang w:eastAsia="en-US"/>
                </w:rPr>
                <w:alias w:val="costTotal"/>
                <w:tag w:val="costTotal"/>
                <w:id w:val="-849405002"/>
                <w:placeholder>
                  <w:docPart w:val="A6869AE70FF74BBC8A614ED68A43678F"/>
                </w:placeholder>
                <w:showingPlcHdr/>
                <w:text/>
              </w:sdtPr>
              <w:sdtContent>
                <w:r w:rsidR="00BA663A" w:rsidRPr="00BA663A">
                  <w:rPr>
                    <w:rStyle w:val="PlaceholderText"/>
                    <w:rFonts w:ascii="Aptos" w:eastAsiaTheme="majorEastAsia" w:hAnsi="Aptos"/>
                    <w:color w:val="000000"/>
                    <w:sz w:val="24"/>
                    <w:shd w:val="clear" w:color="auto" w:fill="DCDCDC"/>
                  </w:rPr>
                  <w:t>Click or tap here to enter text.</w:t>
                </w:r>
              </w:sdtContent>
            </w:sdt>
          </w:p>
        </w:tc>
      </w:tr>
    </w:tbl>
    <w:p w14:paraId="3A2081B3" w14:textId="77777777" w:rsidR="007371A4" w:rsidRDefault="007371A4" w:rsidP="007371A4">
      <w:pPr>
        <w:autoSpaceDE w:val="0"/>
        <w:autoSpaceDN w:val="0"/>
        <w:adjustRightInd w:val="0"/>
        <w:jc w:val="both"/>
        <w:rPr>
          <w:rFonts w:asciiTheme="minorHAnsi" w:hAnsiTheme="minorHAnsi"/>
          <w:i/>
          <w:iCs/>
          <w:color w:val="0070C0"/>
        </w:rPr>
      </w:pPr>
    </w:p>
    <w:p w14:paraId="1289D568" w14:textId="63C29DAF" w:rsidR="00E719B3" w:rsidRPr="00E719B3" w:rsidRDefault="00E719B3" w:rsidP="007371A4">
      <w:pPr>
        <w:autoSpaceDE w:val="0"/>
        <w:autoSpaceDN w:val="0"/>
        <w:adjustRightInd w:val="0"/>
        <w:jc w:val="both"/>
        <w:rPr>
          <w:rFonts w:asciiTheme="minorHAnsi" w:hAnsiTheme="minorHAnsi"/>
          <w:color w:val="0070C0"/>
        </w:rPr>
      </w:pPr>
    </w:p>
    <w:p w14:paraId="0C1C7F01" w14:textId="77777777" w:rsidR="007371A4" w:rsidRPr="00B0092D" w:rsidRDefault="007371A4" w:rsidP="007371A4">
      <w:pPr>
        <w:autoSpaceDE w:val="0"/>
        <w:autoSpaceDN w:val="0"/>
        <w:adjustRightInd w:val="0"/>
        <w:jc w:val="both"/>
        <w:rPr>
          <w:rFonts w:asciiTheme="minorHAnsi" w:hAnsiTheme="minorHAnsi"/>
          <w:i/>
          <w:iCs/>
          <w:color w:val="0070C0"/>
        </w:rPr>
      </w:pPr>
      <w:r w:rsidRPr="00B0092D">
        <w:rPr>
          <w:rFonts w:asciiTheme="minorHAnsi" w:hAnsiTheme="minorHAnsi"/>
          <w:i/>
          <w:iCs/>
          <w:color w:val="0070C0"/>
        </w:rPr>
        <w:t xml:space="preserve">Please also provide information </w:t>
      </w:r>
      <w:proofErr w:type="gramStart"/>
      <w:r w:rsidRPr="00B0092D">
        <w:rPr>
          <w:rFonts w:asciiTheme="minorHAnsi" w:hAnsiTheme="minorHAnsi"/>
          <w:i/>
          <w:iCs/>
          <w:color w:val="0070C0"/>
        </w:rPr>
        <w:t>of</w:t>
      </w:r>
      <w:proofErr w:type="gramEnd"/>
      <w:r w:rsidRPr="00B0092D">
        <w:rPr>
          <w:rFonts w:asciiTheme="minorHAnsi" w:hAnsiTheme="minorHAnsi"/>
          <w:i/>
          <w:iCs/>
          <w:color w:val="0070C0"/>
        </w:rPr>
        <w:t xml:space="preserve"> any supplementary funding or whether this is organized in conjunction with another event (e.g., back-to-back with an expert group meeting (EGM) funded by the UN Regular Budget), including details such as number of DESA servicing staff and funded participants.</w:t>
      </w:r>
    </w:p>
    <w:p w14:paraId="3C410E13" w14:textId="77777777" w:rsidR="007371A4" w:rsidRDefault="007371A4" w:rsidP="007371A4">
      <w:pPr>
        <w:rPr>
          <w:rFonts w:asciiTheme="minorHAnsi" w:hAnsiTheme="minorHAnsi"/>
          <w:b/>
        </w:rPr>
      </w:pPr>
    </w:p>
    <w:sdt>
      <w:sdtPr>
        <w:rPr>
          <w:rFonts w:ascii="Aptos" w:hAnsi="Aptos"/>
          <w:color w:val="000000"/>
        </w:rPr>
        <w:alias w:val="additionalFundingDescription"/>
        <w:tag w:val="additionalFundingDescription"/>
        <w:id w:val="-1368441211"/>
        <w:placeholder>
          <w:docPart w:val="0B0597F8823546B798DDF4B07C6431E5"/>
        </w:placeholder>
        <w:showingPlcHdr/>
        <w:text/>
      </w:sdtPr>
      <w:sdtContent>
        <w:p w14:paraId="26C5B809" w14:textId="77777777" w:rsidR="00B0092D" w:rsidRDefault="00BA663A" w:rsidP="007371A4">
          <w:pPr>
            <w:rPr>
              <w:rFonts w:asciiTheme="minorHAnsi" w:hAnsiTheme="minorHAnsi"/>
              <w:b/>
            </w:rPr>
          </w:pPr>
          <w:r w:rsidRPr="00BA663A">
            <w:rPr>
              <w:rStyle w:val="PlaceholderText"/>
              <w:rFonts w:ascii="Aptos" w:eastAsiaTheme="majorEastAsia" w:hAnsi="Aptos"/>
              <w:color w:val="000000"/>
              <w:shd w:val="clear" w:color="auto" w:fill="DCDCDC"/>
            </w:rPr>
            <w:t>Click or tap here to enter text.</w:t>
          </w:r>
        </w:p>
      </w:sdtContent>
    </w:sdt>
    <w:p w14:paraId="0A31EF8A" w14:textId="77777777" w:rsidR="00B0092D" w:rsidRPr="00B0092D" w:rsidRDefault="00B0092D" w:rsidP="007371A4">
      <w:pPr>
        <w:rPr>
          <w:rFonts w:asciiTheme="minorHAnsi" w:hAnsiTheme="minorHAnsi"/>
          <w:b/>
        </w:rPr>
      </w:pPr>
    </w:p>
    <w:p w14:paraId="38BF3270" w14:textId="77777777" w:rsidR="007371A4" w:rsidRPr="00B0092D" w:rsidRDefault="007371A4" w:rsidP="007371A4">
      <w:pPr>
        <w:rPr>
          <w:rFonts w:asciiTheme="minorHAnsi" w:hAnsiTheme="minorHAnsi"/>
          <w:b/>
        </w:rPr>
      </w:pPr>
      <w:r w:rsidRPr="00B0092D">
        <w:rPr>
          <w:rFonts w:asciiTheme="minorHAnsi" w:hAnsiTheme="minorHAnsi"/>
          <w:b/>
        </w:rPr>
        <w:t>Annexes (in each case where applicable or available)</w:t>
      </w:r>
    </w:p>
    <w:p w14:paraId="19FEBA19" w14:textId="77777777" w:rsidR="00390491" w:rsidRPr="007A269F" w:rsidRDefault="007371A4" w:rsidP="007A269F">
      <w:pPr>
        <w:numPr>
          <w:ilvl w:val="0"/>
          <w:numId w:val="2"/>
        </w:numPr>
        <w:tabs>
          <w:tab w:val="clear" w:pos="1080"/>
          <w:tab w:val="num" w:pos="1440"/>
        </w:tabs>
        <w:ind w:left="360" w:hanging="360"/>
        <w:rPr>
          <w:rFonts w:asciiTheme="minorHAnsi" w:hAnsiTheme="minorHAnsi" w:cstheme="minorHAnsi"/>
        </w:rPr>
      </w:pPr>
      <w:r w:rsidRPr="00B0092D">
        <w:rPr>
          <w:rFonts w:asciiTheme="minorHAnsi" w:hAnsiTheme="minorHAnsi" w:cstheme="minorHAnsi"/>
        </w:rPr>
        <w:t>Letter or other request from recipient country(ies)</w:t>
      </w:r>
    </w:p>
    <w:sectPr w:rsidR="00390491" w:rsidRPr="007A269F" w:rsidSect="007371A4">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CBA4B" w14:textId="77777777" w:rsidR="00D45A32" w:rsidRPr="00B0092D" w:rsidRDefault="00D45A32">
      <w:r w:rsidRPr="00B0092D">
        <w:separator/>
      </w:r>
    </w:p>
  </w:endnote>
  <w:endnote w:type="continuationSeparator" w:id="0">
    <w:p w14:paraId="701233EB" w14:textId="77777777" w:rsidR="00D45A32" w:rsidRPr="00B0092D" w:rsidRDefault="00D45A32">
      <w:r w:rsidRPr="00B009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764403"/>
      <w:docPartObj>
        <w:docPartGallery w:val="Page Numbers (Bottom of Page)"/>
        <w:docPartUnique/>
      </w:docPartObj>
    </w:sdtPr>
    <w:sdtContent>
      <w:p w14:paraId="1E529184" w14:textId="77777777" w:rsidR="007371A4" w:rsidRPr="00B0092D" w:rsidRDefault="007371A4">
        <w:pPr>
          <w:pStyle w:val="Footer"/>
          <w:jc w:val="right"/>
        </w:pPr>
        <w:r w:rsidRPr="00B0092D">
          <w:fldChar w:fldCharType="begin"/>
        </w:r>
        <w:r w:rsidRPr="00B0092D">
          <w:instrText xml:space="preserve"> PAGE   \* MERGEFORMAT </w:instrText>
        </w:r>
        <w:r w:rsidRPr="00B0092D">
          <w:fldChar w:fldCharType="separate"/>
        </w:r>
        <w:r w:rsidRPr="00B0092D">
          <w:t>1</w:t>
        </w:r>
        <w:r w:rsidRPr="00B0092D">
          <w:fldChar w:fldCharType="end"/>
        </w:r>
      </w:p>
    </w:sdtContent>
  </w:sdt>
  <w:p w14:paraId="60A54713" w14:textId="77777777" w:rsidR="007371A4" w:rsidRPr="00B0092D" w:rsidRDefault="00737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9E5A" w14:textId="77777777" w:rsidR="00D45A32" w:rsidRPr="00B0092D" w:rsidRDefault="00D45A32">
      <w:r w:rsidRPr="00B0092D">
        <w:separator/>
      </w:r>
    </w:p>
  </w:footnote>
  <w:footnote w:type="continuationSeparator" w:id="0">
    <w:p w14:paraId="1FC2335B" w14:textId="77777777" w:rsidR="00D45A32" w:rsidRPr="00B0092D" w:rsidRDefault="00D45A32">
      <w:r w:rsidRPr="00B0092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B4E6B"/>
    <w:multiLevelType w:val="hybridMultilevel"/>
    <w:tmpl w:val="1CA6854C"/>
    <w:lvl w:ilvl="0" w:tplc="6F4C2EC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DD0E06"/>
    <w:multiLevelType w:val="hybridMultilevel"/>
    <w:tmpl w:val="7DE8B880"/>
    <w:lvl w:ilvl="0" w:tplc="BA7CAE9E">
      <w:start w:val="1"/>
      <w:numFmt w:val="lowerLetter"/>
      <w:lvlText w:val="%1."/>
      <w:lvlJc w:val="left"/>
      <w:pPr>
        <w:tabs>
          <w:tab w:val="num" w:pos="1080"/>
        </w:tabs>
        <w:ind w:left="1080" w:hanging="720"/>
      </w:pPr>
      <w:rPr>
        <w:rFonts w:asciiTheme="minorHAnsi" w:eastAsia="Times New Roman" w:hAnsiTheme="minorHAnsi" w:cstheme="minorHAnsi"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D1567E6"/>
    <w:multiLevelType w:val="hybridMultilevel"/>
    <w:tmpl w:val="B10218AC"/>
    <w:lvl w:ilvl="0" w:tplc="FFFFFFFF">
      <w:start w:val="1"/>
      <w:numFmt w:val="decimal"/>
      <w:lvlText w:val="%1."/>
      <w:lvlJc w:val="left"/>
      <w:pPr>
        <w:tabs>
          <w:tab w:val="num" w:pos="720"/>
        </w:tabs>
        <w:ind w:left="720" w:hanging="360"/>
      </w:pPr>
      <w:rPr>
        <w:b w:val="0"/>
        <w:i w:val="0"/>
      </w:rPr>
    </w:lvl>
    <w:lvl w:ilvl="1" w:tplc="E6E20AB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438574B"/>
    <w:multiLevelType w:val="hybridMultilevel"/>
    <w:tmpl w:val="23F49D1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807019555">
    <w:abstractNumId w:val="2"/>
  </w:num>
  <w:num w:numId="2" w16cid:durableId="229193537">
    <w:abstractNumId w:val="1"/>
  </w:num>
  <w:num w:numId="3" w16cid:durableId="1473593476">
    <w:abstractNumId w:val="3"/>
  </w:num>
  <w:num w:numId="4" w16cid:durableId="125011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6E0"/>
    <w:rsid w:val="00002113"/>
    <w:rsid w:val="00015262"/>
    <w:rsid w:val="0002187F"/>
    <w:rsid w:val="00047282"/>
    <w:rsid w:val="00057E02"/>
    <w:rsid w:val="00071421"/>
    <w:rsid w:val="000751AA"/>
    <w:rsid w:val="000A219C"/>
    <w:rsid w:val="000F2864"/>
    <w:rsid w:val="000F5061"/>
    <w:rsid w:val="00102F25"/>
    <w:rsid w:val="0010733F"/>
    <w:rsid w:val="00112D8F"/>
    <w:rsid w:val="00115F0F"/>
    <w:rsid w:val="001520FB"/>
    <w:rsid w:val="00173E6B"/>
    <w:rsid w:val="001952BF"/>
    <w:rsid w:val="001A5AE2"/>
    <w:rsid w:val="001E21C3"/>
    <w:rsid w:val="00203625"/>
    <w:rsid w:val="00212881"/>
    <w:rsid w:val="00214237"/>
    <w:rsid w:val="00236D07"/>
    <w:rsid w:val="002446E0"/>
    <w:rsid w:val="00251F75"/>
    <w:rsid w:val="00253704"/>
    <w:rsid w:val="002641F6"/>
    <w:rsid w:val="00275A38"/>
    <w:rsid w:val="0028378F"/>
    <w:rsid w:val="00284B71"/>
    <w:rsid w:val="002A14E6"/>
    <w:rsid w:val="002B1581"/>
    <w:rsid w:val="002E4F80"/>
    <w:rsid w:val="0030415E"/>
    <w:rsid w:val="00312D80"/>
    <w:rsid w:val="00364A81"/>
    <w:rsid w:val="00376469"/>
    <w:rsid w:val="00390491"/>
    <w:rsid w:val="003C5CEB"/>
    <w:rsid w:val="003E035F"/>
    <w:rsid w:val="003F4C66"/>
    <w:rsid w:val="004038C9"/>
    <w:rsid w:val="00412FE0"/>
    <w:rsid w:val="00487867"/>
    <w:rsid w:val="00492331"/>
    <w:rsid w:val="00494E65"/>
    <w:rsid w:val="004964E7"/>
    <w:rsid w:val="004A1A8A"/>
    <w:rsid w:val="005018C0"/>
    <w:rsid w:val="00515587"/>
    <w:rsid w:val="005174A2"/>
    <w:rsid w:val="00541E63"/>
    <w:rsid w:val="00543C70"/>
    <w:rsid w:val="00557A8F"/>
    <w:rsid w:val="00571092"/>
    <w:rsid w:val="00572233"/>
    <w:rsid w:val="00573C80"/>
    <w:rsid w:val="00586633"/>
    <w:rsid w:val="00593D65"/>
    <w:rsid w:val="00595344"/>
    <w:rsid w:val="005A5002"/>
    <w:rsid w:val="005A682F"/>
    <w:rsid w:val="005D59B0"/>
    <w:rsid w:val="005E6D35"/>
    <w:rsid w:val="00613DBA"/>
    <w:rsid w:val="00637BB6"/>
    <w:rsid w:val="00647284"/>
    <w:rsid w:val="006527B7"/>
    <w:rsid w:val="0065390F"/>
    <w:rsid w:val="00687935"/>
    <w:rsid w:val="00690EB9"/>
    <w:rsid w:val="00700935"/>
    <w:rsid w:val="007371A4"/>
    <w:rsid w:val="007416DE"/>
    <w:rsid w:val="00774DDE"/>
    <w:rsid w:val="00775059"/>
    <w:rsid w:val="007A269F"/>
    <w:rsid w:val="007B1A68"/>
    <w:rsid w:val="007B4196"/>
    <w:rsid w:val="007B5B49"/>
    <w:rsid w:val="007B6B11"/>
    <w:rsid w:val="007B7528"/>
    <w:rsid w:val="007C53B9"/>
    <w:rsid w:val="007F1A2A"/>
    <w:rsid w:val="008030C7"/>
    <w:rsid w:val="00813D72"/>
    <w:rsid w:val="00830493"/>
    <w:rsid w:val="00840CFE"/>
    <w:rsid w:val="00853FBC"/>
    <w:rsid w:val="00871053"/>
    <w:rsid w:val="008819C7"/>
    <w:rsid w:val="00891CBA"/>
    <w:rsid w:val="008A181B"/>
    <w:rsid w:val="008B5436"/>
    <w:rsid w:val="008B7DFB"/>
    <w:rsid w:val="008C6975"/>
    <w:rsid w:val="008D7879"/>
    <w:rsid w:val="008F4C42"/>
    <w:rsid w:val="008F7BCB"/>
    <w:rsid w:val="00914173"/>
    <w:rsid w:val="00967822"/>
    <w:rsid w:val="009777C6"/>
    <w:rsid w:val="00984961"/>
    <w:rsid w:val="009A437C"/>
    <w:rsid w:val="009C0601"/>
    <w:rsid w:val="009D7BEC"/>
    <w:rsid w:val="009F6501"/>
    <w:rsid w:val="00A06E47"/>
    <w:rsid w:val="00A1416A"/>
    <w:rsid w:val="00A17E68"/>
    <w:rsid w:val="00A3072E"/>
    <w:rsid w:val="00A42F12"/>
    <w:rsid w:val="00A4369A"/>
    <w:rsid w:val="00A57969"/>
    <w:rsid w:val="00A65B4D"/>
    <w:rsid w:val="00A74C88"/>
    <w:rsid w:val="00A80AE5"/>
    <w:rsid w:val="00AA1DC1"/>
    <w:rsid w:val="00AD0121"/>
    <w:rsid w:val="00AD3D8B"/>
    <w:rsid w:val="00AE6E9C"/>
    <w:rsid w:val="00B0092D"/>
    <w:rsid w:val="00B132C9"/>
    <w:rsid w:val="00B2092E"/>
    <w:rsid w:val="00B2591D"/>
    <w:rsid w:val="00B367BC"/>
    <w:rsid w:val="00B548A7"/>
    <w:rsid w:val="00B57147"/>
    <w:rsid w:val="00B705E5"/>
    <w:rsid w:val="00B93837"/>
    <w:rsid w:val="00BA663A"/>
    <w:rsid w:val="00BD56B1"/>
    <w:rsid w:val="00BF2C4A"/>
    <w:rsid w:val="00C0294C"/>
    <w:rsid w:val="00C152BA"/>
    <w:rsid w:val="00C17DC5"/>
    <w:rsid w:val="00C76E73"/>
    <w:rsid w:val="00CA44F1"/>
    <w:rsid w:val="00CB54AE"/>
    <w:rsid w:val="00CC32F7"/>
    <w:rsid w:val="00CC5A23"/>
    <w:rsid w:val="00CD199E"/>
    <w:rsid w:val="00D30FEA"/>
    <w:rsid w:val="00D454F3"/>
    <w:rsid w:val="00D45A32"/>
    <w:rsid w:val="00D53680"/>
    <w:rsid w:val="00D6231F"/>
    <w:rsid w:val="00D64AFF"/>
    <w:rsid w:val="00D71178"/>
    <w:rsid w:val="00D7385D"/>
    <w:rsid w:val="00D76562"/>
    <w:rsid w:val="00D8566A"/>
    <w:rsid w:val="00D87B67"/>
    <w:rsid w:val="00DA01DE"/>
    <w:rsid w:val="00DC422E"/>
    <w:rsid w:val="00DE2F73"/>
    <w:rsid w:val="00DF2E42"/>
    <w:rsid w:val="00DF6D42"/>
    <w:rsid w:val="00E106BE"/>
    <w:rsid w:val="00E2441C"/>
    <w:rsid w:val="00E379BF"/>
    <w:rsid w:val="00E40DCB"/>
    <w:rsid w:val="00E46A97"/>
    <w:rsid w:val="00E50714"/>
    <w:rsid w:val="00E55BC9"/>
    <w:rsid w:val="00E63E7D"/>
    <w:rsid w:val="00E719B3"/>
    <w:rsid w:val="00E73139"/>
    <w:rsid w:val="00E94CF0"/>
    <w:rsid w:val="00EA2EF8"/>
    <w:rsid w:val="00EC47F8"/>
    <w:rsid w:val="00EF23A0"/>
    <w:rsid w:val="00F244D5"/>
    <w:rsid w:val="00F349D9"/>
    <w:rsid w:val="00F5760F"/>
    <w:rsid w:val="00F7438D"/>
    <w:rsid w:val="00F76132"/>
    <w:rsid w:val="00F85D5D"/>
    <w:rsid w:val="00FA55CA"/>
    <w:rsid w:val="00FA59D9"/>
    <w:rsid w:val="00FC5C16"/>
    <w:rsid w:val="00FD7D34"/>
    <w:rsid w:val="00FF43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A86C"/>
  <w15:chartTrackingRefBased/>
  <w15:docId w15:val="{92B306A2-5CF4-4FCD-894F-BA5751C4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1A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37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1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1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1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1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1A4"/>
    <w:rPr>
      <w:rFonts w:eastAsiaTheme="majorEastAsia" w:cstheme="majorBidi"/>
      <w:color w:val="272727" w:themeColor="text1" w:themeTint="D8"/>
    </w:rPr>
  </w:style>
  <w:style w:type="paragraph" w:styleId="Title">
    <w:name w:val="Title"/>
    <w:basedOn w:val="Normal"/>
    <w:next w:val="Normal"/>
    <w:link w:val="TitleChar"/>
    <w:uiPriority w:val="10"/>
    <w:qFormat/>
    <w:rsid w:val="007371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1A4"/>
    <w:pPr>
      <w:spacing w:before="160"/>
      <w:jc w:val="center"/>
    </w:pPr>
    <w:rPr>
      <w:i/>
      <w:iCs/>
      <w:color w:val="404040" w:themeColor="text1" w:themeTint="BF"/>
    </w:rPr>
  </w:style>
  <w:style w:type="character" w:customStyle="1" w:styleId="QuoteChar">
    <w:name w:val="Quote Char"/>
    <w:basedOn w:val="DefaultParagraphFont"/>
    <w:link w:val="Quote"/>
    <w:uiPriority w:val="29"/>
    <w:rsid w:val="007371A4"/>
    <w:rPr>
      <w:i/>
      <w:iCs/>
      <w:color w:val="404040" w:themeColor="text1" w:themeTint="BF"/>
    </w:rPr>
  </w:style>
  <w:style w:type="paragraph" w:styleId="ListParagraph">
    <w:name w:val="List Paragraph"/>
    <w:basedOn w:val="Normal"/>
    <w:uiPriority w:val="34"/>
    <w:qFormat/>
    <w:rsid w:val="007371A4"/>
    <w:pPr>
      <w:ind w:left="720"/>
      <w:contextualSpacing/>
    </w:pPr>
  </w:style>
  <w:style w:type="character" w:styleId="IntenseEmphasis">
    <w:name w:val="Intense Emphasis"/>
    <w:basedOn w:val="DefaultParagraphFont"/>
    <w:uiPriority w:val="21"/>
    <w:qFormat/>
    <w:rsid w:val="007371A4"/>
    <w:rPr>
      <w:i/>
      <w:iCs/>
      <w:color w:val="0F4761" w:themeColor="accent1" w:themeShade="BF"/>
    </w:rPr>
  </w:style>
  <w:style w:type="paragraph" w:styleId="IntenseQuote">
    <w:name w:val="Intense Quote"/>
    <w:basedOn w:val="Normal"/>
    <w:next w:val="Normal"/>
    <w:link w:val="IntenseQuoteChar"/>
    <w:uiPriority w:val="30"/>
    <w:qFormat/>
    <w:rsid w:val="00737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1A4"/>
    <w:rPr>
      <w:i/>
      <w:iCs/>
      <w:color w:val="0F4761" w:themeColor="accent1" w:themeShade="BF"/>
    </w:rPr>
  </w:style>
  <w:style w:type="character" w:styleId="IntenseReference">
    <w:name w:val="Intense Reference"/>
    <w:basedOn w:val="DefaultParagraphFont"/>
    <w:uiPriority w:val="32"/>
    <w:qFormat/>
    <w:rsid w:val="007371A4"/>
    <w:rPr>
      <w:b/>
      <w:bCs/>
      <w:smallCaps/>
      <w:color w:val="0F4761" w:themeColor="accent1" w:themeShade="BF"/>
      <w:spacing w:val="5"/>
    </w:rPr>
  </w:style>
  <w:style w:type="paragraph" w:styleId="BodyText">
    <w:name w:val="Body Text"/>
    <w:basedOn w:val="Normal"/>
    <w:link w:val="BodyTextChar"/>
    <w:rsid w:val="007371A4"/>
    <w:pPr>
      <w:tabs>
        <w:tab w:val="left" w:pos="10206"/>
      </w:tabs>
      <w:ind w:right="567"/>
    </w:pPr>
    <w:rPr>
      <w:bCs/>
      <w:szCs w:val="20"/>
      <w:lang w:eastAsia="en-US"/>
    </w:rPr>
  </w:style>
  <w:style w:type="character" w:customStyle="1" w:styleId="BodyTextChar">
    <w:name w:val="Body Text Char"/>
    <w:basedOn w:val="DefaultParagraphFont"/>
    <w:link w:val="BodyText"/>
    <w:rsid w:val="007371A4"/>
    <w:rPr>
      <w:rFonts w:ascii="Times New Roman" w:eastAsia="Times New Roman" w:hAnsi="Times New Roman" w:cs="Times New Roman"/>
      <w:bCs/>
      <w:kern w:val="0"/>
      <w:szCs w:val="20"/>
      <w:lang w:val="en-GB" w:eastAsia="en-US"/>
      <w14:ligatures w14:val="none"/>
    </w:rPr>
  </w:style>
  <w:style w:type="table" w:styleId="TableGrid">
    <w:name w:val="Table Grid"/>
    <w:basedOn w:val="TableNormal"/>
    <w:uiPriority w:val="59"/>
    <w:rsid w:val="007371A4"/>
    <w:pPr>
      <w:spacing w:after="0" w:line="240" w:lineRule="auto"/>
    </w:pPr>
    <w:rPr>
      <w:rFonts w:eastAsiaTheme="minorHAnsi"/>
      <w:kern w:val="0"/>
      <w:sz w:val="22"/>
      <w:szCs w:val="22"/>
      <w:lang w:val="en-GB"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371A4"/>
    <w:pPr>
      <w:tabs>
        <w:tab w:val="center" w:pos="4513"/>
        <w:tab w:val="right" w:pos="9026"/>
      </w:tabs>
    </w:pPr>
  </w:style>
  <w:style w:type="character" w:customStyle="1" w:styleId="FooterChar">
    <w:name w:val="Footer Char"/>
    <w:basedOn w:val="DefaultParagraphFont"/>
    <w:link w:val="Footer"/>
    <w:uiPriority w:val="99"/>
    <w:rsid w:val="007371A4"/>
    <w:rPr>
      <w:rFonts w:ascii="Times New Roman" w:eastAsia="Times New Roman" w:hAnsi="Times New Roman" w:cs="Times New Roman"/>
      <w:kern w:val="0"/>
      <w:lang w:val="en-GB" w:eastAsia="en-GB"/>
      <w14:ligatures w14:val="none"/>
    </w:rPr>
  </w:style>
  <w:style w:type="paragraph" w:styleId="CommentText">
    <w:name w:val="annotation text"/>
    <w:basedOn w:val="Normal"/>
    <w:link w:val="CommentTextChar"/>
    <w:uiPriority w:val="99"/>
    <w:unhideWhenUsed/>
    <w:rsid w:val="007371A4"/>
    <w:rPr>
      <w:sz w:val="20"/>
      <w:szCs w:val="20"/>
    </w:rPr>
  </w:style>
  <w:style w:type="character" w:customStyle="1" w:styleId="CommentTextChar">
    <w:name w:val="Comment Text Char"/>
    <w:basedOn w:val="DefaultParagraphFont"/>
    <w:link w:val="CommentText"/>
    <w:uiPriority w:val="99"/>
    <w:rsid w:val="007371A4"/>
    <w:rPr>
      <w:rFonts w:ascii="Times New Roman" w:eastAsia="Times New Roman" w:hAnsi="Times New Roman" w:cs="Times New Roman"/>
      <w:kern w:val="0"/>
      <w:sz w:val="20"/>
      <w:szCs w:val="20"/>
      <w:lang w:val="en-GB" w:eastAsia="en-GB"/>
      <w14:ligatures w14:val="none"/>
    </w:rPr>
  </w:style>
  <w:style w:type="table" w:customStyle="1" w:styleId="TableGrid1">
    <w:name w:val="Table Grid1"/>
    <w:basedOn w:val="TableNormal"/>
    <w:next w:val="TableGrid"/>
    <w:uiPriority w:val="59"/>
    <w:rsid w:val="007371A4"/>
    <w:pPr>
      <w:spacing w:after="0" w:line="240" w:lineRule="auto"/>
    </w:pPr>
    <w:rPr>
      <w:rFonts w:eastAsiaTheme="minorHAnsi"/>
      <w:kern w:val="0"/>
      <w:sz w:val="22"/>
      <w:szCs w:val="22"/>
      <w:lang w:val="en-GB"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371A4"/>
    <w:rPr>
      <w:color w:val="666666"/>
    </w:rPr>
  </w:style>
  <w:style w:type="paragraph" w:styleId="Header">
    <w:name w:val="header"/>
    <w:basedOn w:val="Normal"/>
    <w:link w:val="HeaderChar"/>
    <w:uiPriority w:val="99"/>
    <w:unhideWhenUsed/>
    <w:rsid w:val="009F6501"/>
    <w:pPr>
      <w:tabs>
        <w:tab w:val="center" w:pos="4680"/>
        <w:tab w:val="right" w:pos="9360"/>
      </w:tabs>
    </w:pPr>
  </w:style>
  <w:style w:type="character" w:customStyle="1" w:styleId="HeaderChar">
    <w:name w:val="Header Char"/>
    <w:basedOn w:val="DefaultParagraphFont"/>
    <w:link w:val="Header"/>
    <w:uiPriority w:val="99"/>
    <w:rsid w:val="009F6501"/>
    <w:rPr>
      <w:rFonts w:ascii="Times New Roman" w:eastAsia="Times New Roman" w:hAnsi="Times New Roman" w:cs="Times New Roman"/>
      <w:kern w:val="0"/>
      <w:lang w:val="en-GB" w:eastAsia="en-GB"/>
      <w14:ligatures w14:val="none"/>
    </w:rPr>
  </w:style>
  <w:style w:type="character" w:styleId="Hyperlink">
    <w:name w:val="Hyperlink"/>
    <w:basedOn w:val="DefaultParagraphFont"/>
    <w:uiPriority w:val="99"/>
    <w:unhideWhenUsed/>
    <w:rsid w:val="00002113"/>
    <w:rPr>
      <w:color w:val="467886" w:themeColor="hyperlink"/>
      <w:u w:val="single"/>
    </w:rPr>
  </w:style>
  <w:style w:type="character" w:styleId="UnresolvedMention">
    <w:name w:val="Unresolved Mention"/>
    <w:basedOn w:val="DefaultParagraphFont"/>
    <w:uiPriority w:val="99"/>
    <w:semiHidden/>
    <w:unhideWhenUsed/>
    <w:rsid w:val="00002113"/>
    <w:rPr>
      <w:color w:val="605E5C"/>
      <w:shd w:val="clear" w:color="auto" w:fill="E1DFDD"/>
    </w:rPr>
  </w:style>
  <w:style w:type="character" w:styleId="CommentReference">
    <w:name w:val="annotation reference"/>
    <w:basedOn w:val="DefaultParagraphFont"/>
    <w:uiPriority w:val="99"/>
    <w:semiHidden/>
    <w:unhideWhenUsed/>
    <w:rsid w:val="000751AA"/>
    <w:rPr>
      <w:sz w:val="16"/>
      <w:szCs w:val="16"/>
    </w:rPr>
  </w:style>
  <w:style w:type="paragraph" w:styleId="CommentSubject">
    <w:name w:val="annotation subject"/>
    <w:basedOn w:val="CommentText"/>
    <w:next w:val="CommentText"/>
    <w:link w:val="CommentSubjectChar"/>
    <w:uiPriority w:val="99"/>
    <w:semiHidden/>
    <w:unhideWhenUsed/>
    <w:rsid w:val="000751AA"/>
    <w:rPr>
      <w:b/>
      <w:bCs/>
    </w:rPr>
  </w:style>
  <w:style w:type="character" w:customStyle="1" w:styleId="CommentSubjectChar">
    <w:name w:val="Comment Subject Char"/>
    <w:basedOn w:val="CommentTextChar"/>
    <w:link w:val="CommentSubject"/>
    <w:uiPriority w:val="99"/>
    <w:semiHidden/>
    <w:rsid w:val="000751AA"/>
    <w:rPr>
      <w:rFonts w:ascii="Times New Roman" w:eastAsia="Times New Roman" w:hAnsi="Times New Roman" w:cs="Times New Roman"/>
      <w:b/>
      <w:bCs/>
      <w:kern w:val="0"/>
      <w:sz w:val="20"/>
      <w:szCs w:val="2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chrome-extension://efaidnbmnnnibpcajpcglclefindmkaj/https:/iseek.un.org/system/files/annex_4_common_reporting_standards_.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chrome-extension://efaidnbmnnnibpcajpcglclefindmkaj/https:/iseek.un.org/system/files/annex_4_common_reporting_standards_.pdf"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APOPOR\Downloads\RPTC_PROPOSAL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B285E0530C4391A3A52404FE1F29E8"/>
        <w:category>
          <w:name w:val="General"/>
          <w:gallery w:val="placeholder"/>
        </w:category>
        <w:types>
          <w:type w:val="bbPlcHdr"/>
        </w:types>
        <w:behaviors>
          <w:behavior w:val="content"/>
        </w:behaviors>
        <w:guid w:val="{4DF5A22C-554E-4520-BC56-BF30109EDEA2}"/>
      </w:docPartPr>
      <w:docPartBody>
        <w:p w:rsidR="00DD5E05" w:rsidRDefault="00DD5E05">
          <w:pPr>
            <w:pStyle w:val="29B285E0530C4391A3A52404FE1F29E8"/>
          </w:pPr>
          <w:r w:rsidRPr="00BA663A">
            <w:rPr>
              <w:rStyle w:val="PlaceholderText"/>
              <w:rFonts w:ascii="Aptos" w:hAnsi="Aptos"/>
              <w:color w:val="000000"/>
              <w:shd w:val="clear" w:color="auto" w:fill="DCDCDC"/>
            </w:rPr>
            <w:t>Click or tap here to enter text.</w:t>
          </w:r>
        </w:p>
      </w:docPartBody>
    </w:docPart>
    <w:docPart>
      <w:docPartPr>
        <w:name w:val="F876DB3C34254D7A8FA7A7A5860B1C7D"/>
        <w:category>
          <w:name w:val="General"/>
          <w:gallery w:val="placeholder"/>
        </w:category>
        <w:types>
          <w:type w:val="bbPlcHdr"/>
        </w:types>
        <w:behaviors>
          <w:behavior w:val="content"/>
        </w:behaviors>
        <w:guid w:val="{98D09C50-3CED-41FD-A221-EEAE2612A1DC}"/>
      </w:docPartPr>
      <w:docPartBody>
        <w:p w:rsidR="00DD5E05" w:rsidRDefault="00DD5E05">
          <w:pPr>
            <w:pStyle w:val="F876DB3C34254D7A8FA7A7A5860B1C7D"/>
          </w:pPr>
          <w:r w:rsidRPr="00BA663A">
            <w:rPr>
              <w:rStyle w:val="PlaceholderText"/>
              <w:rFonts w:ascii="Aptos" w:eastAsiaTheme="minorHAnsi" w:hAnsi="Aptos"/>
              <w:color w:val="000000"/>
              <w:shd w:val="clear" w:color="auto" w:fill="DCDCDC"/>
            </w:rPr>
            <w:t>Choose an item.</w:t>
          </w:r>
        </w:p>
      </w:docPartBody>
    </w:docPart>
    <w:docPart>
      <w:docPartPr>
        <w:name w:val="86B2C966E32E4735A61BD5CF1E65D871"/>
        <w:category>
          <w:name w:val="General"/>
          <w:gallery w:val="placeholder"/>
        </w:category>
        <w:types>
          <w:type w:val="bbPlcHdr"/>
        </w:types>
        <w:behaviors>
          <w:behavior w:val="content"/>
        </w:behaviors>
        <w:guid w:val="{74764CF0-46F1-467F-8FD8-6761D9C292C0}"/>
      </w:docPartPr>
      <w:docPartBody>
        <w:p w:rsidR="00DD5E05" w:rsidRDefault="00DD5E05">
          <w:pPr>
            <w:pStyle w:val="86B2C966E32E4735A61BD5CF1E65D871"/>
          </w:pPr>
          <w:r w:rsidRPr="00BA663A">
            <w:rPr>
              <w:rStyle w:val="PlaceholderText"/>
              <w:rFonts w:ascii="Aptos" w:eastAsiaTheme="majorEastAsia" w:hAnsi="Aptos"/>
              <w:color w:val="000000"/>
              <w:shd w:val="clear" w:color="auto" w:fill="DCDCDC"/>
            </w:rPr>
            <w:t>Click or tap here to enter text.</w:t>
          </w:r>
        </w:p>
      </w:docPartBody>
    </w:docPart>
    <w:docPart>
      <w:docPartPr>
        <w:name w:val="7BB62EEB2E10400199C137578AD4DEF5"/>
        <w:category>
          <w:name w:val="General"/>
          <w:gallery w:val="placeholder"/>
        </w:category>
        <w:types>
          <w:type w:val="bbPlcHdr"/>
        </w:types>
        <w:behaviors>
          <w:behavior w:val="content"/>
        </w:behaviors>
        <w:guid w:val="{11F70201-25DE-495B-9C62-F591903450B2}"/>
      </w:docPartPr>
      <w:docPartBody>
        <w:p w:rsidR="00DD5E05" w:rsidRDefault="00DD5E05">
          <w:pPr>
            <w:pStyle w:val="7BB62EEB2E10400199C137578AD4DEF5"/>
          </w:pPr>
          <w:r w:rsidRPr="00BA663A">
            <w:rPr>
              <w:rStyle w:val="PlaceholderText"/>
              <w:rFonts w:ascii="Aptos" w:hAnsi="Aptos"/>
              <w:color w:val="000000"/>
              <w:shd w:val="clear" w:color="auto" w:fill="DCDCDC"/>
            </w:rPr>
            <w:t>Click or tap here to enter text.</w:t>
          </w:r>
        </w:p>
      </w:docPartBody>
    </w:docPart>
    <w:docPart>
      <w:docPartPr>
        <w:name w:val="83626982F76D4A1DA76014FCAD06E109"/>
        <w:category>
          <w:name w:val="General"/>
          <w:gallery w:val="placeholder"/>
        </w:category>
        <w:types>
          <w:type w:val="bbPlcHdr"/>
        </w:types>
        <w:behaviors>
          <w:behavior w:val="content"/>
        </w:behaviors>
        <w:guid w:val="{71EB5631-C9D6-4C9A-B6F5-8F6A2B271593}"/>
      </w:docPartPr>
      <w:docPartBody>
        <w:p w:rsidR="00DD5E05" w:rsidRDefault="00DD5E05">
          <w:pPr>
            <w:pStyle w:val="83626982F76D4A1DA76014FCAD06E109"/>
          </w:pPr>
          <w:r w:rsidRPr="00B64AC4">
            <w:rPr>
              <w:rStyle w:val="PlaceholderText"/>
            </w:rPr>
            <w:t>Choose an item.</w:t>
          </w:r>
        </w:p>
      </w:docPartBody>
    </w:docPart>
    <w:docPart>
      <w:docPartPr>
        <w:name w:val="E47B8B7A00DD45158C785998CB0CF560"/>
        <w:category>
          <w:name w:val="General"/>
          <w:gallery w:val="placeholder"/>
        </w:category>
        <w:types>
          <w:type w:val="bbPlcHdr"/>
        </w:types>
        <w:behaviors>
          <w:behavior w:val="content"/>
        </w:behaviors>
        <w:guid w:val="{31560765-6F50-489A-A840-BD273B72FBFE}"/>
      </w:docPartPr>
      <w:docPartBody>
        <w:p w:rsidR="00DD5E05" w:rsidRDefault="00DD5E05">
          <w:pPr>
            <w:pStyle w:val="E47B8B7A00DD45158C785998CB0CF560"/>
          </w:pPr>
          <w:r w:rsidRPr="00BA663A">
            <w:rPr>
              <w:rStyle w:val="PlaceholderText"/>
              <w:rFonts w:ascii="Aptos" w:hAnsi="Aptos"/>
              <w:color w:val="000000"/>
              <w:shd w:val="clear" w:color="auto" w:fill="DCDCDC"/>
            </w:rPr>
            <w:t>Choose an item.</w:t>
          </w:r>
        </w:p>
      </w:docPartBody>
    </w:docPart>
    <w:docPart>
      <w:docPartPr>
        <w:name w:val="0706146C598B4EBE8082ED8A45FD3E2E"/>
        <w:category>
          <w:name w:val="General"/>
          <w:gallery w:val="placeholder"/>
        </w:category>
        <w:types>
          <w:type w:val="bbPlcHdr"/>
        </w:types>
        <w:behaviors>
          <w:behavior w:val="content"/>
        </w:behaviors>
        <w:guid w:val="{1D957C25-C80C-45A2-BE76-59DDFA669B5D}"/>
      </w:docPartPr>
      <w:docPartBody>
        <w:p w:rsidR="00DD5E05" w:rsidRDefault="00DD5E05">
          <w:pPr>
            <w:pStyle w:val="0706146C598B4EBE8082ED8A45FD3E2E"/>
          </w:pPr>
          <w:r w:rsidRPr="00B64AC4">
            <w:rPr>
              <w:rStyle w:val="PlaceholderText"/>
            </w:rPr>
            <w:t>Choose an item.</w:t>
          </w:r>
        </w:p>
      </w:docPartBody>
    </w:docPart>
    <w:docPart>
      <w:docPartPr>
        <w:name w:val="E66359B8F099479BB9B8EAAFC379BF98"/>
        <w:category>
          <w:name w:val="General"/>
          <w:gallery w:val="placeholder"/>
        </w:category>
        <w:types>
          <w:type w:val="bbPlcHdr"/>
        </w:types>
        <w:behaviors>
          <w:behavior w:val="content"/>
        </w:behaviors>
        <w:guid w:val="{BAA4596D-DCA8-4EDC-8BD3-F193632F5EF2}"/>
      </w:docPartPr>
      <w:docPartBody>
        <w:p w:rsidR="00DD5E05" w:rsidRDefault="00DD5E05">
          <w:pPr>
            <w:pStyle w:val="E66359B8F099479BB9B8EAAFC379BF98"/>
          </w:pPr>
          <w:r w:rsidRPr="00BA663A">
            <w:rPr>
              <w:rStyle w:val="PlaceholderText"/>
              <w:rFonts w:ascii="Aptos" w:hAnsi="Aptos"/>
              <w:color w:val="000000"/>
              <w:shd w:val="clear" w:color="auto" w:fill="DCDCDC"/>
            </w:rPr>
            <w:t>Choose an item.</w:t>
          </w:r>
        </w:p>
      </w:docPartBody>
    </w:docPart>
    <w:docPart>
      <w:docPartPr>
        <w:name w:val="FB29CAB9ACCA4A07BB0D7223456DCB5D"/>
        <w:category>
          <w:name w:val="General"/>
          <w:gallery w:val="placeholder"/>
        </w:category>
        <w:types>
          <w:type w:val="bbPlcHdr"/>
        </w:types>
        <w:behaviors>
          <w:behavior w:val="content"/>
        </w:behaviors>
        <w:guid w:val="{9FC4AABB-3B1F-418D-96B0-39EDA387471C}"/>
      </w:docPartPr>
      <w:docPartBody>
        <w:p w:rsidR="00DD5E05" w:rsidRDefault="00DD5E05">
          <w:pPr>
            <w:pStyle w:val="FB29CAB9ACCA4A07BB0D7223456DCB5D"/>
          </w:pPr>
          <w:r w:rsidRPr="00BA663A">
            <w:rPr>
              <w:rStyle w:val="PlaceholderText"/>
              <w:rFonts w:ascii="Aptos" w:eastAsiaTheme="minorHAnsi" w:hAnsi="Aptos"/>
              <w:color w:val="000000"/>
              <w:shd w:val="clear" w:color="auto" w:fill="DCDCDC"/>
            </w:rPr>
            <w:t>Click or tap here to enter text.</w:t>
          </w:r>
        </w:p>
      </w:docPartBody>
    </w:docPart>
    <w:docPart>
      <w:docPartPr>
        <w:name w:val="ED62D28DC0D44AA697FF752FA78DC265"/>
        <w:category>
          <w:name w:val="General"/>
          <w:gallery w:val="placeholder"/>
        </w:category>
        <w:types>
          <w:type w:val="bbPlcHdr"/>
        </w:types>
        <w:behaviors>
          <w:behavior w:val="content"/>
        </w:behaviors>
        <w:guid w:val="{AB9681EC-2BA9-4519-A9E9-ACA7F012E182}"/>
      </w:docPartPr>
      <w:docPartBody>
        <w:p w:rsidR="00DD5E05" w:rsidRDefault="00DD5E05">
          <w:pPr>
            <w:pStyle w:val="ED62D28DC0D44AA697FF752FA78DC265"/>
          </w:pPr>
          <w:r w:rsidRPr="00DA3BA4">
            <w:rPr>
              <w:rStyle w:val="PlaceholderText"/>
            </w:rPr>
            <w:t>Enter any content that you want to repeat, including other content controls. You can also insert this control around table rows in order to repeat parts of a table.</w:t>
          </w:r>
        </w:p>
      </w:docPartBody>
    </w:docPart>
    <w:docPart>
      <w:docPartPr>
        <w:name w:val="48C489D7987E433AB3FBED526B082AA2"/>
        <w:category>
          <w:name w:val="General"/>
          <w:gallery w:val="placeholder"/>
        </w:category>
        <w:types>
          <w:type w:val="bbPlcHdr"/>
        </w:types>
        <w:behaviors>
          <w:behavior w:val="content"/>
        </w:behaviors>
        <w:guid w:val="{4472E3EE-108D-4C16-BB49-24C66A877223}"/>
      </w:docPartPr>
      <w:docPartBody>
        <w:p w:rsidR="00DD5E05" w:rsidRDefault="00DD5E05">
          <w:pPr>
            <w:pStyle w:val="48C489D7987E433AB3FBED526B082AA2"/>
          </w:pPr>
          <w:r w:rsidRPr="00B64AC4">
            <w:rPr>
              <w:rStyle w:val="PlaceholderText"/>
            </w:rPr>
            <w:t>Choose an item.</w:t>
          </w:r>
        </w:p>
      </w:docPartBody>
    </w:docPart>
    <w:docPart>
      <w:docPartPr>
        <w:name w:val="11A3367AD31443909CB99C2CBE592938"/>
        <w:category>
          <w:name w:val="General"/>
          <w:gallery w:val="placeholder"/>
        </w:category>
        <w:types>
          <w:type w:val="bbPlcHdr"/>
        </w:types>
        <w:behaviors>
          <w:behavior w:val="content"/>
        </w:behaviors>
        <w:guid w:val="{6929F124-B9CD-4B64-8A69-C28FEB945731}"/>
      </w:docPartPr>
      <w:docPartBody>
        <w:p w:rsidR="00DD5E05" w:rsidRDefault="00DD5E05">
          <w:pPr>
            <w:pStyle w:val="11A3367AD31443909CB99C2CBE592938"/>
          </w:pPr>
          <w:r w:rsidRPr="00DA3BA4">
            <w:rPr>
              <w:rStyle w:val="PlaceholderText"/>
            </w:rPr>
            <w:t>Enter any content that you want to repeat, including other content controls. You can also insert this control around table rows in order to repeat parts of a table.</w:t>
          </w:r>
        </w:p>
      </w:docPartBody>
    </w:docPart>
    <w:docPart>
      <w:docPartPr>
        <w:name w:val="975B43D70B88420298B87584E87D7C49"/>
        <w:category>
          <w:name w:val="General"/>
          <w:gallery w:val="placeholder"/>
        </w:category>
        <w:types>
          <w:type w:val="bbPlcHdr"/>
        </w:types>
        <w:behaviors>
          <w:behavior w:val="content"/>
        </w:behaviors>
        <w:guid w:val="{40BE4492-54C0-494B-B163-E90468986201}"/>
      </w:docPartPr>
      <w:docPartBody>
        <w:p w:rsidR="00DD5E05" w:rsidRDefault="00DD5E05">
          <w:pPr>
            <w:pStyle w:val="975B43D70B88420298B87584E87D7C49"/>
          </w:pPr>
          <w:r w:rsidRPr="00B64AC4">
            <w:rPr>
              <w:rStyle w:val="PlaceholderText"/>
            </w:rPr>
            <w:t>Choose an item.</w:t>
          </w:r>
        </w:p>
      </w:docPartBody>
    </w:docPart>
    <w:docPart>
      <w:docPartPr>
        <w:name w:val="658F1029377B4661946FFB0CC3C7875D"/>
        <w:category>
          <w:name w:val="General"/>
          <w:gallery w:val="placeholder"/>
        </w:category>
        <w:types>
          <w:type w:val="bbPlcHdr"/>
        </w:types>
        <w:behaviors>
          <w:behavior w:val="content"/>
        </w:behaviors>
        <w:guid w:val="{84C8A068-940F-439B-B70C-E38EF7696D46}"/>
      </w:docPartPr>
      <w:docPartBody>
        <w:p w:rsidR="00DD5E05" w:rsidRDefault="00DD5E05">
          <w:pPr>
            <w:pStyle w:val="658F1029377B4661946FFB0CC3C7875D"/>
          </w:pPr>
          <w:r w:rsidRPr="00DA3BA4">
            <w:rPr>
              <w:rStyle w:val="PlaceholderText"/>
            </w:rPr>
            <w:t>Enter any content that you want to repeat, including other content controls. You can also insert this control around table rows in order to repeat parts of a table.</w:t>
          </w:r>
        </w:p>
      </w:docPartBody>
    </w:docPart>
    <w:docPart>
      <w:docPartPr>
        <w:name w:val="A5D66431B94F4828BAFED94A3216500F"/>
        <w:category>
          <w:name w:val="General"/>
          <w:gallery w:val="placeholder"/>
        </w:category>
        <w:types>
          <w:type w:val="bbPlcHdr"/>
        </w:types>
        <w:behaviors>
          <w:behavior w:val="content"/>
        </w:behaviors>
        <w:guid w:val="{570A3D2F-D28C-42BD-AA47-017C67A52B7E}"/>
      </w:docPartPr>
      <w:docPartBody>
        <w:p w:rsidR="00DD5E05" w:rsidRDefault="00DD5E05">
          <w:pPr>
            <w:pStyle w:val="A5D66431B94F4828BAFED94A3216500F"/>
          </w:pPr>
          <w:r w:rsidRPr="00B64AC4">
            <w:rPr>
              <w:rStyle w:val="PlaceholderText"/>
            </w:rPr>
            <w:t>Choose an item.</w:t>
          </w:r>
        </w:p>
      </w:docPartBody>
    </w:docPart>
    <w:docPart>
      <w:docPartPr>
        <w:name w:val="70493ACEA8874A409FC78B954CE68507"/>
        <w:category>
          <w:name w:val="General"/>
          <w:gallery w:val="placeholder"/>
        </w:category>
        <w:types>
          <w:type w:val="bbPlcHdr"/>
        </w:types>
        <w:behaviors>
          <w:behavior w:val="content"/>
        </w:behaviors>
        <w:guid w:val="{13539253-5692-487D-B7F9-45C2CB0C5951}"/>
      </w:docPartPr>
      <w:docPartBody>
        <w:p w:rsidR="00DD5E05" w:rsidRDefault="00DD5E05">
          <w:pPr>
            <w:pStyle w:val="70493ACEA8874A409FC78B954CE68507"/>
          </w:pPr>
          <w:r w:rsidRPr="00BA663A">
            <w:rPr>
              <w:rStyle w:val="PlaceholderText"/>
              <w:rFonts w:ascii="Aptos" w:hAnsi="Aptos"/>
              <w:color w:val="000000"/>
              <w:shd w:val="clear" w:color="auto" w:fill="DCDCDC"/>
            </w:rPr>
            <w:t>Click or tap here to enter text.</w:t>
          </w:r>
        </w:p>
      </w:docPartBody>
    </w:docPart>
    <w:docPart>
      <w:docPartPr>
        <w:name w:val="90F74F8CA4694049812859EB6B30360D"/>
        <w:category>
          <w:name w:val="General"/>
          <w:gallery w:val="placeholder"/>
        </w:category>
        <w:types>
          <w:type w:val="bbPlcHdr"/>
        </w:types>
        <w:behaviors>
          <w:behavior w:val="content"/>
        </w:behaviors>
        <w:guid w:val="{259B42DD-5EAF-4747-AF2D-0B1DF495CD18}"/>
      </w:docPartPr>
      <w:docPartBody>
        <w:p w:rsidR="00DD5E05" w:rsidRDefault="00DD5E05">
          <w:pPr>
            <w:pStyle w:val="90F74F8CA4694049812859EB6B30360D"/>
          </w:pPr>
          <w:r w:rsidRPr="00BA663A">
            <w:rPr>
              <w:rStyle w:val="PlaceholderText"/>
              <w:rFonts w:ascii="Aptos" w:eastAsiaTheme="majorEastAsia" w:hAnsi="Aptos"/>
              <w:color w:val="000000"/>
              <w:shd w:val="clear" w:color="auto" w:fill="DCDCDC"/>
            </w:rPr>
            <w:t>Click or tap here to enter text.</w:t>
          </w:r>
        </w:p>
      </w:docPartBody>
    </w:docPart>
    <w:docPart>
      <w:docPartPr>
        <w:name w:val="697D43C7E2D24D97968810EF6AD66EEF"/>
        <w:category>
          <w:name w:val="General"/>
          <w:gallery w:val="placeholder"/>
        </w:category>
        <w:types>
          <w:type w:val="bbPlcHdr"/>
        </w:types>
        <w:behaviors>
          <w:behavior w:val="content"/>
        </w:behaviors>
        <w:guid w:val="{0B9FE1F1-3F2C-4D1A-8184-4613E261470C}"/>
      </w:docPartPr>
      <w:docPartBody>
        <w:p w:rsidR="00DD5E05" w:rsidRDefault="00DD5E05">
          <w:pPr>
            <w:pStyle w:val="697D43C7E2D24D97968810EF6AD66EEF"/>
          </w:pPr>
          <w:r w:rsidRPr="00BA663A">
            <w:rPr>
              <w:rStyle w:val="PlaceholderText"/>
              <w:rFonts w:ascii="Aptos" w:hAnsi="Aptos"/>
              <w:color w:val="000000"/>
              <w:shd w:val="clear" w:color="auto" w:fill="DCDCDC"/>
            </w:rPr>
            <w:t>Click or tap here to enter text.</w:t>
          </w:r>
        </w:p>
      </w:docPartBody>
    </w:docPart>
    <w:docPart>
      <w:docPartPr>
        <w:name w:val="52ECDBB804074B349E41F1D3042D7411"/>
        <w:category>
          <w:name w:val="General"/>
          <w:gallery w:val="placeholder"/>
        </w:category>
        <w:types>
          <w:type w:val="bbPlcHdr"/>
        </w:types>
        <w:behaviors>
          <w:behavior w:val="content"/>
        </w:behaviors>
        <w:guid w:val="{3184DA58-B8BA-47FB-9C90-F0B149B861AF}"/>
      </w:docPartPr>
      <w:docPartBody>
        <w:p w:rsidR="00DD5E05" w:rsidRDefault="00DD5E05">
          <w:pPr>
            <w:pStyle w:val="52ECDBB804074B349E41F1D3042D7411"/>
          </w:pPr>
          <w:r w:rsidRPr="00BA663A">
            <w:rPr>
              <w:rStyle w:val="PlaceholderText"/>
              <w:rFonts w:ascii="Aptos" w:hAnsi="Aptos"/>
              <w:color w:val="000000"/>
              <w:shd w:val="clear" w:color="auto" w:fill="DCDCDC"/>
            </w:rPr>
            <w:t>Click or tap here to enter text.</w:t>
          </w:r>
        </w:p>
      </w:docPartBody>
    </w:docPart>
    <w:docPart>
      <w:docPartPr>
        <w:name w:val="9067FBA655F74D3984DAD5BC8DCC14FA"/>
        <w:category>
          <w:name w:val="General"/>
          <w:gallery w:val="placeholder"/>
        </w:category>
        <w:types>
          <w:type w:val="bbPlcHdr"/>
        </w:types>
        <w:behaviors>
          <w:behavior w:val="content"/>
        </w:behaviors>
        <w:guid w:val="{0D0F7E56-22BD-4A71-9ED3-EF608095619E}"/>
      </w:docPartPr>
      <w:docPartBody>
        <w:p w:rsidR="00DD5E05" w:rsidRDefault="00DD5E05">
          <w:pPr>
            <w:pStyle w:val="9067FBA655F74D3984DAD5BC8DCC14FA"/>
          </w:pPr>
          <w:r w:rsidRPr="00BA663A">
            <w:rPr>
              <w:rStyle w:val="PlaceholderText"/>
              <w:rFonts w:ascii="Aptos" w:eastAsiaTheme="minorHAnsi" w:hAnsi="Aptos"/>
              <w:color w:val="000000"/>
              <w:shd w:val="clear" w:color="auto" w:fill="DCDCDC"/>
            </w:rPr>
            <w:t>Click or tap here to enter text.</w:t>
          </w:r>
        </w:p>
      </w:docPartBody>
    </w:docPart>
    <w:docPart>
      <w:docPartPr>
        <w:name w:val="BED8576181D94AAE8FA47E9519D6C41B"/>
        <w:category>
          <w:name w:val="General"/>
          <w:gallery w:val="placeholder"/>
        </w:category>
        <w:types>
          <w:type w:val="bbPlcHdr"/>
        </w:types>
        <w:behaviors>
          <w:behavior w:val="content"/>
        </w:behaviors>
        <w:guid w:val="{EA108A7B-668A-413E-9170-DC8072655B71}"/>
      </w:docPartPr>
      <w:docPartBody>
        <w:p w:rsidR="00DD5E05" w:rsidRDefault="00DD5E05">
          <w:pPr>
            <w:pStyle w:val="BED8576181D94AAE8FA47E9519D6C41B"/>
          </w:pPr>
          <w:r w:rsidRPr="00BA663A">
            <w:rPr>
              <w:rStyle w:val="PlaceholderText"/>
              <w:rFonts w:ascii="Aptos" w:eastAsiaTheme="minorHAnsi" w:hAnsi="Aptos"/>
              <w:color w:val="000000"/>
              <w:shd w:val="clear" w:color="auto" w:fill="DCDCDC"/>
            </w:rPr>
            <w:t>Click or tap here to enter text.</w:t>
          </w:r>
        </w:p>
      </w:docPartBody>
    </w:docPart>
    <w:docPart>
      <w:docPartPr>
        <w:name w:val="E1390928E98142139A6E467C4A07EF66"/>
        <w:category>
          <w:name w:val="General"/>
          <w:gallery w:val="placeholder"/>
        </w:category>
        <w:types>
          <w:type w:val="bbPlcHdr"/>
        </w:types>
        <w:behaviors>
          <w:behavior w:val="content"/>
        </w:behaviors>
        <w:guid w:val="{122BA262-5006-4653-A1DE-5CA678D45D4D}"/>
      </w:docPartPr>
      <w:docPartBody>
        <w:p w:rsidR="00DD5E05" w:rsidRDefault="00DD5E05">
          <w:pPr>
            <w:pStyle w:val="E1390928E98142139A6E467C4A07EF66"/>
          </w:pPr>
          <w:r w:rsidRPr="00BA663A">
            <w:rPr>
              <w:rStyle w:val="PlaceholderText"/>
              <w:rFonts w:ascii="Aptos" w:eastAsiaTheme="majorEastAsia" w:hAnsi="Aptos"/>
              <w:color w:val="000000"/>
              <w:shd w:val="clear" w:color="auto" w:fill="DCDCDC"/>
            </w:rPr>
            <w:t>Click or tap here to enter text.</w:t>
          </w:r>
        </w:p>
      </w:docPartBody>
    </w:docPart>
    <w:docPart>
      <w:docPartPr>
        <w:name w:val="C169D05A73D045EE91EE698ABF4BE351"/>
        <w:category>
          <w:name w:val="General"/>
          <w:gallery w:val="placeholder"/>
        </w:category>
        <w:types>
          <w:type w:val="bbPlcHdr"/>
        </w:types>
        <w:behaviors>
          <w:behavior w:val="content"/>
        </w:behaviors>
        <w:guid w:val="{7E568217-5EFB-45D2-B43E-D9DEBFFEE089}"/>
      </w:docPartPr>
      <w:docPartBody>
        <w:p w:rsidR="00DD5E05" w:rsidRDefault="00DD5E05">
          <w:pPr>
            <w:pStyle w:val="C169D05A73D045EE91EE698ABF4BE351"/>
          </w:pPr>
          <w:r w:rsidRPr="00BA663A">
            <w:rPr>
              <w:rStyle w:val="PlaceholderText"/>
              <w:rFonts w:ascii="Aptos" w:eastAsiaTheme="majorEastAsia" w:hAnsi="Aptos"/>
              <w:color w:val="000000"/>
              <w:shd w:val="clear" w:color="auto" w:fill="DCDCDC"/>
            </w:rPr>
            <w:t>Click or tap here to enter text.</w:t>
          </w:r>
        </w:p>
      </w:docPartBody>
    </w:docPart>
    <w:docPart>
      <w:docPartPr>
        <w:name w:val="2D1BF838AAFF4C95835E347990C9BEE2"/>
        <w:category>
          <w:name w:val="General"/>
          <w:gallery w:val="placeholder"/>
        </w:category>
        <w:types>
          <w:type w:val="bbPlcHdr"/>
        </w:types>
        <w:behaviors>
          <w:behavior w:val="content"/>
        </w:behaviors>
        <w:guid w:val="{4D21817B-7398-4A38-9C81-C47F453CFD5D}"/>
      </w:docPartPr>
      <w:docPartBody>
        <w:p w:rsidR="00DD5E05" w:rsidRDefault="00DD5E05">
          <w:pPr>
            <w:pStyle w:val="2D1BF838AAFF4C95835E347990C9BEE2"/>
          </w:pPr>
          <w:r w:rsidRPr="00BA663A">
            <w:rPr>
              <w:rStyle w:val="PlaceholderText"/>
              <w:rFonts w:ascii="Aptos" w:eastAsiaTheme="majorEastAsia" w:hAnsi="Aptos"/>
              <w:color w:val="000000"/>
              <w:shd w:val="clear" w:color="auto" w:fill="DCDCDC"/>
            </w:rPr>
            <w:t>Click or tap here to enter text.</w:t>
          </w:r>
        </w:p>
      </w:docPartBody>
    </w:docPart>
    <w:docPart>
      <w:docPartPr>
        <w:name w:val="132B1D1184FA4DC5B9B1532729F8DAF8"/>
        <w:category>
          <w:name w:val="General"/>
          <w:gallery w:val="placeholder"/>
        </w:category>
        <w:types>
          <w:type w:val="bbPlcHdr"/>
        </w:types>
        <w:behaviors>
          <w:behavior w:val="content"/>
        </w:behaviors>
        <w:guid w:val="{2FD2E600-D8B0-4CE4-A506-81F82BCF4322}"/>
      </w:docPartPr>
      <w:docPartBody>
        <w:p w:rsidR="00DD5E05" w:rsidRDefault="00DD5E05">
          <w:pPr>
            <w:pStyle w:val="132B1D1184FA4DC5B9B1532729F8DAF8"/>
          </w:pPr>
          <w:r w:rsidRPr="00BA663A">
            <w:rPr>
              <w:rStyle w:val="PlaceholderText"/>
              <w:rFonts w:ascii="Aptos" w:eastAsiaTheme="majorEastAsia" w:hAnsi="Aptos"/>
              <w:color w:val="000000"/>
              <w:shd w:val="clear" w:color="auto" w:fill="DCDCDC"/>
            </w:rPr>
            <w:t>Click or tap here to enter text.</w:t>
          </w:r>
        </w:p>
      </w:docPartBody>
    </w:docPart>
    <w:docPart>
      <w:docPartPr>
        <w:name w:val="D7C054116D1544EB897768A1F7127FF1"/>
        <w:category>
          <w:name w:val="General"/>
          <w:gallery w:val="placeholder"/>
        </w:category>
        <w:types>
          <w:type w:val="bbPlcHdr"/>
        </w:types>
        <w:behaviors>
          <w:behavior w:val="content"/>
        </w:behaviors>
        <w:guid w:val="{54ED724A-D583-4BBA-A874-029D0CE005F1}"/>
      </w:docPartPr>
      <w:docPartBody>
        <w:p w:rsidR="00DD5E05" w:rsidRDefault="00DD5E05">
          <w:pPr>
            <w:pStyle w:val="D7C054116D1544EB897768A1F7127FF1"/>
          </w:pPr>
          <w:r w:rsidRPr="00BA663A">
            <w:rPr>
              <w:rStyle w:val="PlaceholderText"/>
              <w:rFonts w:ascii="Aptos" w:eastAsiaTheme="minorHAnsi" w:hAnsi="Aptos"/>
              <w:color w:val="000000"/>
              <w:shd w:val="clear" w:color="auto" w:fill="DCDCDC"/>
            </w:rPr>
            <w:t>Click or tap here to enter text.</w:t>
          </w:r>
        </w:p>
      </w:docPartBody>
    </w:docPart>
    <w:docPart>
      <w:docPartPr>
        <w:name w:val="C83A0EB681E14FA480D1949293FF0487"/>
        <w:category>
          <w:name w:val="General"/>
          <w:gallery w:val="placeholder"/>
        </w:category>
        <w:types>
          <w:type w:val="bbPlcHdr"/>
        </w:types>
        <w:behaviors>
          <w:behavior w:val="content"/>
        </w:behaviors>
        <w:guid w:val="{593BD2E8-390C-40A8-ADE1-D457C0D14529}"/>
      </w:docPartPr>
      <w:docPartBody>
        <w:p w:rsidR="00DD5E05" w:rsidRDefault="00DD5E05">
          <w:pPr>
            <w:pStyle w:val="C83A0EB681E14FA480D1949293FF0487"/>
          </w:pPr>
          <w:r w:rsidRPr="00BA663A">
            <w:rPr>
              <w:rStyle w:val="PlaceholderText"/>
              <w:rFonts w:ascii="Aptos" w:eastAsiaTheme="minorHAnsi" w:hAnsi="Aptos"/>
              <w:color w:val="000000"/>
              <w:shd w:val="clear" w:color="auto" w:fill="DCDCDC"/>
            </w:rPr>
            <w:t>Click or tap here to enter text.</w:t>
          </w:r>
        </w:p>
      </w:docPartBody>
    </w:docPart>
    <w:docPart>
      <w:docPartPr>
        <w:name w:val="4AF723442C504AB88EBDCF62ADF48AAD"/>
        <w:category>
          <w:name w:val="General"/>
          <w:gallery w:val="placeholder"/>
        </w:category>
        <w:types>
          <w:type w:val="bbPlcHdr"/>
        </w:types>
        <w:behaviors>
          <w:behavior w:val="content"/>
        </w:behaviors>
        <w:guid w:val="{BE8947CF-773E-44CD-B3C9-1463F124A269}"/>
      </w:docPartPr>
      <w:docPartBody>
        <w:p w:rsidR="00DD5E05" w:rsidRDefault="00DD5E05">
          <w:pPr>
            <w:pStyle w:val="4AF723442C504AB88EBDCF62ADF48AAD"/>
          </w:pPr>
          <w:r w:rsidRPr="00BA663A">
            <w:rPr>
              <w:rStyle w:val="PlaceholderText"/>
              <w:rFonts w:ascii="Aptos" w:eastAsiaTheme="majorEastAsia" w:hAnsi="Aptos"/>
              <w:color w:val="000000"/>
              <w:shd w:val="clear" w:color="auto" w:fill="DCDCDC"/>
            </w:rPr>
            <w:t>Click or tap here to enter text.</w:t>
          </w:r>
        </w:p>
      </w:docPartBody>
    </w:docPart>
    <w:docPart>
      <w:docPartPr>
        <w:name w:val="C62C3A6B7BED42A997DF0897CCD2E238"/>
        <w:category>
          <w:name w:val="General"/>
          <w:gallery w:val="placeholder"/>
        </w:category>
        <w:types>
          <w:type w:val="bbPlcHdr"/>
        </w:types>
        <w:behaviors>
          <w:behavior w:val="content"/>
        </w:behaviors>
        <w:guid w:val="{A3E66FB0-863D-4E98-9504-876A18EBC3D4}"/>
      </w:docPartPr>
      <w:docPartBody>
        <w:p w:rsidR="00DD5E05" w:rsidRDefault="00DD5E05">
          <w:pPr>
            <w:pStyle w:val="C62C3A6B7BED42A997DF0897CCD2E238"/>
          </w:pPr>
          <w:r w:rsidRPr="00BA663A">
            <w:rPr>
              <w:rStyle w:val="PlaceholderText"/>
              <w:rFonts w:ascii="Aptos" w:eastAsiaTheme="majorEastAsia" w:hAnsi="Aptos"/>
              <w:color w:val="000000"/>
              <w:shd w:val="clear" w:color="auto" w:fill="DCDCDC"/>
            </w:rPr>
            <w:t>Click or tap here to enter text.</w:t>
          </w:r>
        </w:p>
      </w:docPartBody>
    </w:docPart>
    <w:docPart>
      <w:docPartPr>
        <w:name w:val="6B22D340D26E41268A47F560E18BDBD3"/>
        <w:category>
          <w:name w:val="General"/>
          <w:gallery w:val="placeholder"/>
        </w:category>
        <w:types>
          <w:type w:val="bbPlcHdr"/>
        </w:types>
        <w:behaviors>
          <w:behavior w:val="content"/>
        </w:behaviors>
        <w:guid w:val="{89F9584E-0B4D-4D87-B7CF-7BFCBA82979A}"/>
      </w:docPartPr>
      <w:docPartBody>
        <w:p w:rsidR="00DD5E05" w:rsidRDefault="00DD5E05">
          <w:pPr>
            <w:pStyle w:val="6B22D340D26E41268A47F560E18BDBD3"/>
          </w:pPr>
          <w:r w:rsidRPr="00BA663A">
            <w:rPr>
              <w:rStyle w:val="PlaceholderText"/>
              <w:rFonts w:ascii="Aptos" w:eastAsiaTheme="majorEastAsia" w:hAnsi="Aptos"/>
              <w:color w:val="000000"/>
              <w:shd w:val="clear" w:color="auto" w:fill="DCDCDC"/>
            </w:rPr>
            <w:t>Click or tap here to enter text.</w:t>
          </w:r>
        </w:p>
      </w:docPartBody>
    </w:docPart>
    <w:docPart>
      <w:docPartPr>
        <w:name w:val="D506C7D7D0094564A12E433CA05E3F1F"/>
        <w:category>
          <w:name w:val="General"/>
          <w:gallery w:val="placeholder"/>
        </w:category>
        <w:types>
          <w:type w:val="bbPlcHdr"/>
        </w:types>
        <w:behaviors>
          <w:behavior w:val="content"/>
        </w:behaviors>
        <w:guid w:val="{4CBCF8A1-03F1-4288-A04E-022A0B907FF4}"/>
      </w:docPartPr>
      <w:docPartBody>
        <w:p w:rsidR="00DD5E05" w:rsidRDefault="00DD5E05">
          <w:pPr>
            <w:pStyle w:val="D506C7D7D0094564A12E433CA05E3F1F"/>
          </w:pPr>
          <w:r w:rsidRPr="00BA663A">
            <w:rPr>
              <w:rStyle w:val="PlaceholderText"/>
              <w:rFonts w:ascii="Aptos" w:eastAsiaTheme="majorEastAsia" w:hAnsi="Aptos"/>
              <w:color w:val="000000"/>
              <w:shd w:val="clear" w:color="auto" w:fill="DCDCDC"/>
            </w:rPr>
            <w:t>Click or tap here to enter text.</w:t>
          </w:r>
        </w:p>
      </w:docPartBody>
    </w:docPart>
    <w:docPart>
      <w:docPartPr>
        <w:name w:val="373B44118BA84F9DB3A9D441F4068D98"/>
        <w:category>
          <w:name w:val="General"/>
          <w:gallery w:val="placeholder"/>
        </w:category>
        <w:types>
          <w:type w:val="bbPlcHdr"/>
        </w:types>
        <w:behaviors>
          <w:behavior w:val="content"/>
        </w:behaviors>
        <w:guid w:val="{2EC07FE1-03CF-4389-89EB-AC94A1F70D23}"/>
      </w:docPartPr>
      <w:docPartBody>
        <w:p w:rsidR="00DD5E05" w:rsidRDefault="00DD5E05">
          <w:pPr>
            <w:pStyle w:val="373B44118BA84F9DB3A9D441F4068D98"/>
          </w:pPr>
          <w:r w:rsidRPr="00BA663A">
            <w:rPr>
              <w:rStyle w:val="PlaceholderText"/>
              <w:rFonts w:ascii="Aptos" w:eastAsiaTheme="majorEastAsia" w:hAnsi="Aptos"/>
              <w:color w:val="000000"/>
              <w:shd w:val="clear" w:color="auto" w:fill="DCDCDC"/>
            </w:rPr>
            <w:t>Click or tap here to enter text.</w:t>
          </w:r>
        </w:p>
      </w:docPartBody>
    </w:docPart>
    <w:docPart>
      <w:docPartPr>
        <w:name w:val="FB0188E2170244D48551289BC20B2342"/>
        <w:category>
          <w:name w:val="General"/>
          <w:gallery w:val="placeholder"/>
        </w:category>
        <w:types>
          <w:type w:val="bbPlcHdr"/>
        </w:types>
        <w:behaviors>
          <w:behavior w:val="content"/>
        </w:behaviors>
        <w:guid w:val="{5A800F0E-6F0A-4D4B-9868-89E5B58DA6F0}"/>
      </w:docPartPr>
      <w:docPartBody>
        <w:p w:rsidR="00DD5E05" w:rsidRDefault="00DD5E05">
          <w:pPr>
            <w:pStyle w:val="FB0188E2170244D48551289BC20B2342"/>
          </w:pPr>
          <w:r w:rsidRPr="00BA663A">
            <w:rPr>
              <w:rStyle w:val="PlaceholderText"/>
              <w:rFonts w:ascii="Aptos" w:eastAsiaTheme="majorEastAsia" w:hAnsi="Aptos"/>
              <w:color w:val="000000"/>
              <w:shd w:val="clear" w:color="auto" w:fill="DCDCDC"/>
            </w:rPr>
            <w:t>Click or tap here to enter text.</w:t>
          </w:r>
        </w:p>
      </w:docPartBody>
    </w:docPart>
    <w:docPart>
      <w:docPartPr>
        <w:name w:val="B5BA43D71B5942268A630DBC65D5A548"/>
        <w:category>
          <w:name w:val="General"/>
          <w:gallery w:val="placeholder"/>
        </w:category>
        <w:types>
          <w:type w:val="bbPlcHdr"/>
        </w:types>
        <w:behaviors>
          <w:behavior w:val="content"/>
        </w:behaviors>
        <w:guid w:val="{5FC87806-6C3C-4A3B-96E7-C815EA07E072}"/>
      </w:docPartPr>
      <w:docPartBody>
        <w:p w:rsidR="00DD5E05" w:rsidRDefault="00DD5E05">
          <w:pPr>
            <w:pStyle w:val="B5BA43D71B5942268A630DBC65D5A548"/>
          </w:pPr>
          <w:r w:rsidRPr="00BA663A">
            <w:rPr>
              <w:rStyle w:val="PlaceholderText"/>
              <w:rFonts w:ascii="Aptos" w:eastAsiaTheme="majorEastAsia" w:hAnsi="Aptos"/>
              <w:color w:val="000000"/>
              <w:shd w:val="clear" w:color="auto" w:fill="DCDCDC"/>
            </w:rPr>
            <w:t>Click or tap here to enter text.</w:t>
          </w:r>
        </w:p>
      </w:docPartBody>
    </w:docPart>
    <w:docPart>
      <w:docPartPr>
        <w:name w:val="65C8C87DB23A45ACB6D0BD8DD6A2D5CF"/>
        <w:category>
          <w:name w:val="General"/>
          <w:gallery w:val="placeholder"/>
        </w:category>
        <w:types>
          <w:type w:val="bbPlcHdr"/>
        </w:types>
        <w:behaviors>
          <w:behavior w:val="content"/>
        </w:behaviors>
        <w:guid w:val="{23A2CA32-5ADC-4A1F-A75A-547219393492}"/>
      </w:docPartPr>
      <w:docPartBody>
        <w:p w:rsidR="00DD5E05" w:rsidRDefault="00DD5E05">
          <w:pPr>
            <w:pStyle w:val="65C8C87DB23A45ACB6D0BD8DD6A2D5CF"/>
          </w:pPr>
          <w:r w:rsidRPr="00BA663A">
            <w:rPr>
              <w:rStyle w:val="PlaceholderText"/>
              <w:rFonts w:ascii="Aptos" w:eastAsiaTheme="majorEastAsia" w:hAnsi="Aptos"/>
              <w:color w:val="000000"/>
              <w:shd w:val="clear" w:color="auto" w:fill="DCDCDC"/>
            </w:rPr>
            <w:t>Click or tap here to enter text.</w:t>
          </w:r>
        </w:p>
      </w:docPartBody>
    </w:docPart>
    <w:docPart>
      <w:docPartPr>
        <w:name w:val="02DEC3508CFB4D95848A53349CDEF891"/>
        <w:category>
          <w:name w:val="General"/>
          <w:gallery w:val="placeholder"/>
        </w:category>
        <w:types>
          <w:type w:val="bbPlcHdr"/>
        </w:types>
        <w:behaviors>
          <w:behavior w:val="content"/>
        </w:behaviors>
        <w:guid w:val="{1D4A73A0-D4C1-4042-AE99-B684B141865F}"/>
      </w:docPartPr>
      <w:docPartBody>
        <w:p w:rsidR="00DD5E05" w:rsidRDefault="00DD5E05">
          <w:pPr>
            <w:pStyle w:val="02DEC3508CFB4D95848A53349CDEF891"/>
          </w:pPr>
          <w:r w:rsidRPr="00BA663A">
            <w:rPr>
              <w:rStyle w:val="PlaceholderText"/>
              <w:rFonts w:ascii="Aptos" w:eastAsiaTheme="minorHAnsi" w:hAnsi="Aptos"/>
              <w:color w:val="000000"/>
              <w:shd w:val="clear" w:color="auto" w:fill="DCDCDC"/>
            </w:rPr>
            <w:t>Click or tap here to enter text.</w:t>
          </w:r>
        </w:p>
      </w:docPartBody>
    </w:docPart>
    <w:docPart>
      <w:docPartPr>
        <w:name w:val="9DFC667F9266439CBDA3467613A81361"/>
        <w:category>
          <w:name w:val="General"/>
          <w:gallery w:val="placeholder"/>
        </w:category>
        <w:types>
          <w:type w:val="bbPlcHdr"/>
        </w:types>
        <w:behaviors>
          <w:behavior w:val="content"/>
        </w:behaviors>
        <w:guid w:val="{197AF51A-5743-46B1-990E-D32600B490BF}"/>
      </w:docPartPr>
      <w:docPartBody>
        <w:p w:rsidR="00DD5E05" w:rsidRDefault="00DD5E05">
          <w:pPr>
            <w:pStyle w:val="9DFC667F9266439CBDA3467613A81361"/>
          </w:pPr>
          <w:r w:rsidRPr="00BA663A">
            <w:rPr>
              <w:rStyle w:val="PlaceholderText"/>
              <w:rFonts w:ascii="Aptos" w:eastAsiaTheme="minorHAnsi" w:hAnsi="Aptos"/>
              <w:color w:val="000000"/>
              <w:shd w:val="clear" w:color="auto" w:fill="DCDCDC"/>
            </w:rPr>
            <w:t>Click or tap here to enter text.</w:t>
          </w:r>
        </w:p>
      </w:docPartBody>
    </w:docPart>
    <w:docPart>
      <w:docPartPr>
        <w:name w:val="3F5B3EA26BB846B0BFB22CEF3AA9F298"/>
        <w:category>
          <w:name w:val="General"/>
          <w:gallery w:val="placeholder"/>
        </w:category>
        <w:types>
          <w:type w:val="bbPlcHdr"/>
        </w:types>
        <w:behaviors>
          <w:behavior w:val="content"/>
        </w:behaviors>
        <w:guid w:val="{C9CFB208-4BC8-4729-ADF3-B2D7EDCDA45B}"/>
      </w:docPartPr>
      <w:docPartBody>
        <w:p w:rsidR="00DD5E05" w:rsidRDefault="00DD5E05">
          <w:pPr>
            <w:pStyle w:val="3F5B3EA26BB846B0BFB22CEF3AA9F298"/>
          </w:pPr>
          <w:r w:rsidRPr="00871B41">
            <w:rPr>
              <w:rStyle w:val="PlaceholderText"/>
            </w:rPr>
            <w:t>Enter any content that you want to repeat, including other content controls. You can also insert this control around table rows in order to repeat parts of a table.</w:t>
          </w:r>
        </w:p>
      </w:docPartBody>
    </w:docPart>
    <w:docPart>
      <w:docPartPr>
        <w:name w:val="0173CA16BA5D4C18BCB698C4FBE34E82"/>
        <w:category>
          <w:name w:val="General"/>
          <w:gallery w:val="placeholder"/>
        </w:category>
        <w:types>
          <w:type w:val="bbPlcHdr"/>
        </w:types>
        <w:behaviors>
          <w:behavior w:val="content"/>
        </w:behaviors>
        <w:guid w:val="{E82387C9-BB93-41AB-A3A8-D46AA83EA577}"/>
      </w:docPartPr>
      <w:docPartBody>
        <w:p w:rsidR="00DD5E05" w:rsidRDefault="00DD5E05">
          <w:pPr>
            <w:pStyle w:val="0173CA16BA5D4C18BCB698C4FBE34E82"/>
          </w:pPr>
          <w:r w:rsidRPr="00BA663A">
            <w:rPr>
              <w:rStyle w:val="PlaceholderText"/>
              <w:rFonts w:ascii="Aptos" w:eastAsiaTheme="majorEastAsia" w:hAnsi="Aptos"/>
              <w:color w:val="000000"/>
              <w:shd w:val="clear" w:color="auto" w:fill="DCDCDC"/>
            </w:rPr>
            <w:t>Click or tap here to enter text.</w:t>
          </w:r>
        </w:p>
      </w:docPartBody>
    </w:docPart>
    <w:docPart>
      <w:docPartPr>
        <w:name w:val="A43C45D944E741ED8DA6A049E0756583"/>
        <w:category>
          <w:name w:val="General"/>
          <w:gallery w:val="placeholder"/>
        </w:category>
        <w:types>
          <w:type w:val="bbPlcHdr"/>
        </w:types>
        <w:behaviors>
          <w:behavior w:val="content"/>
        </w:behaviors>
        <w:guid w:val="{4EEA865A-6A18-4C41-85EA-FEEC77A97AD5}"/>
      </w:docPartPr>
      <w:docPartBody>
        <w:p w:rsidR="00DD5E05" w:rsidRDefault="00DD5E05">
          <w:pPr>
            <w:pStyle w:val="A43C45D944E741ED8DA6A049E0756583"/>
          </w:pPr>
          <w:r w:rsidRPr="00BA663A">
            <w:rPr>
              <w:rStyle w:val="PlaceholderText"/>
              <w:rFonts w:ascii="Aptos" w:eastAsiaTheme="majorEastAsia" w:hAnsi="Aptos"/>
              <w:color w:val="000000"/>
              <w:shd w:val="clear" w:color="auto" w:fill="DCDCDC"/>
            </w:rPr>
            <w:t>Click or tap here to enter text.</w:t>
          </w:r>
        </w:p>
      </w:docPartBody>
    </w:docPart>
    <w:docPart>
      <w:docPartPr>
        <w:name w:val="7C7D9CC148E2444C99614E735DE80613"/>
        <w:category>
          <w:name w:val="General"/>
          <w:gallery w:val="placeholder"/>
        </w:category>
        <w:types>
          <w:type w:val="bbPlcHdr"/>
        </w:types>
        <w:behaviors>
          <w:behavior w:val="content"/>
        </w:behaviors>
        <w:guid w:val="{D466F208-7E48-4E43-992A-23B46D63FD9F}"/>
      </w:docPartPr>
      <w:docPartBody>
        <w:p w:rsidR="00DD5E05" w:rsidRDefault="00DD5E05">
          <w:pPr>
            <w:pStyle w:val="7C7D9CC148E2444C99614E735DE80613"/>
          </w:pPr>
          <w:r w:rsidRPr="00BA663A">
            <w:rPr>
              <w:rStyle w:val="PlaceholderText"/>
              <w:rFonts w:ascii="Aptos" w:eastAsiaTheme="majorEastAsia" w:hAnsi="Aptos"/>
              <w:color w:val="000000"/>
              <w:shd w:val="clear" w:color="auto" w:fill="DCDCDC"/>
            </w:rPr>
            <w:t>Click or tap here to enter text.</w:t>
          </w:r>
        </w:p>
      </w:docPartBody>
    </w:docPart>
    <w:docPart>
      <w:docPartPr>
        <w:name w:val="6DE2AEAAFB4F4E85B0F232158B6208C9"/>
        <w:category>
          <w:name w:val="General"/>
          <w:gallery w:val="placeholder"/>
        </w:category>
        <w:types>
          <w:type w:val="bbPlcHdr"/>
        </w:types>
        <w:behaviors>
          <w:behavior w:val="content"/>
        </w:behaviors>
        <w:guid w:val="{AC7C236C-872B-4AC3-A346-7B26CBC024B4}"/>
      </w:docPartPr>
      <w:docPartBody>
        <w:p w:rsidR="00DD5E05" w:rsidRDefault="00DD5E05">
          <w:pPr>
            <w:pStyle w:val="6DE2AEAAFB4F4E85B0F232158B6208C9"/>
          </w:pPr>
          <w:r w:rsidRPr="00B64AC4">
            <w:rPr>
              <w:rStyle w:val="PlaceholderText"/>
            </w:rPr>
            <w:t>Choose an item.</w:t>
          </w:r>
        </w:p>
      </w:docPartBody>
    </w:docPart>
    <w:docPart>
      <w:docPartPr>
        <w:name w:val="9D5CB48F65634352A7CAEC153B168181"/>
        <w:category>
          <w:name w:val="General"/>
          <w:gallery w:val="placeholder"/>
        </w:category>
        <w:types>
          <w:type w:val="bbPlcHdr"/>
        </w:types>
        <w:behaviors>
          <w:behavior w:val="content"/>
        </w:behaviors>
        <w:guid w:val="{A3F8A6F9-CD74-45A9-B286-0E610890D520}"/>
      </w:docPartPr>
      <w:docPartBody>
        <w:p w:rsidR="00DD5E05" w:rsidRDefault="00DD5E05">
          <w:pPr>
            <w:pStyle w:val="9D5CB48F65634352A7CAEC153B168181"/>
          </w:pPr>
          <w:r w:rsidRPr="00BA663A">
            <w:rPr>
              <w:rStyle w:val="PlaceholderText"/>
              <w:rFonts w:ascii="Aptos" w:hAnsi="Aptos"/>
              <w:color w:val="000000"/>
              <w:shd w:val="clear" w:color="auto" w:fill="DCDCDC"/>
            </w:rPr>
            <w:t>Choose an item.</w:t>
          </w:r>
        </w:p>
      </w:docPartBody>
    </w:docPart>
    <w:docPart>
      <w:docPartPr>
        <w:name w:val="EFF7CDB58B73456ABBAFC00AD1E86D71"/>
        <w:category>
          <w:name w:val="General"/>
          <w:gallery w:val="placeholder"/>
        </w:category>
        <w:types>
          <w:type w:val="bbPlcHdr"/>
        </w:types>
        <w:behaviors>
          <w:behavior w:val="content"/>
        </w:behaviors>
        <w:guid w:val="{71A38A75-BF53-44B0-988B-22101CB17FC5}"/>
      </w:docPartPr>
      <w:docPartBody>
        <w:p w:rsidR="00DD5E05" w:rsidRDefault="00DD5E05">
          <w:pPr>
            <w:pStyle w:val="EFF7CDB58B73456ABBAFC00AD1E86D71"/>
          </w:pPr>
          <w:r w:rsidRPr="00B64AC4">
            <w:rPr>
              <w:rStyle w:val="PlaceholderText"/>
            </w:rPr>
            <w:t>Choose an item.</w:t>
          </w:r>
        </w:p>
      </w:docPartBody>
    </w:docPart>
    <w:docPart>
      <w:docPartPr>
        <w:name w:val="3262189625484645BC89474FD3B5D433"/>
        <w:category>
          <w:name w:val="General"/>
          <w:gallery w:val="placeholder"/>
        </w:category>
        <w:types>
          <w:type w:val="bbPlcHdr"/>
        </w:types>
        <w:behaviors>
          <w:behavior w:val="content"/>
        </w:behaviors>
        <w:guid w:val="{BFFEB9FF-D9EA-4BEF-B290-65D91A8115E5}"/>
      </w:docPartPr>
      <w:docPartBody>
        <w:p w:rsidR="00DD5E05" w:rsidRDefault="00DD5E05">
          <w:pPr>
            <w:pStyle w:val="3262189625484645BC89474FD3B5D433"/>
          </w:pPr>
          <w:r w:rsidRPr="00BA663A">
            <w:rPr>
              <w:rStyle w:val="PlaceholderText"/>
              <w:rFonts w:ascii="Aptos" w:hAnsi="Aptos"/>
              <w:color w:val="000000"/>
              <w:shd w:val="clear" w:color="auto" w:fill="DCDCDC"/>
            </w:rPr>
            <w:t>Choose an item.</w:t>
          </w:r>
        </w:p>
      </w:docPartBody>
    </w:docPart>
    <w:docPart>
      <w:docPartPr>
        <w:name w:val="2BE8034C07624B4AA2C2582972908D0B"/>
        <w:category>
          <w:name w:val="General"/>
          <w:gallery w:val="placeholder"/>
        </w:category>
        <w:types>
          <w:type w:val="bbPlcHdr"/>
        </w:types>
        <w:behaviors>
          <w:behavior w:val="content"/>
        </w:behaviors>
        <w:guid w:val="{1EE58738-65ED-4709-8274-0B57986C7E7D}"/>
      </w:docPartPr>
      <w:docPartBody>
        <w:p w:rsidR="00DD5E05" w:rsidRDefault="00DD5E05">
          <w:pPr>
            <w:pStyle w:val="2BE8034C07624B4AA2C2582972908D0B"/>
          </w:pPr>
          <w:r w:rsidRPr="00BA663A">
            <w:rPr>
              <w:rStyle w:val="PlaceholderText"/>
              <w:rFonts w:ascii="Aptos" w:eastAsiaTheme="minorHAnsi" w:hAnsi="Aptos"/>
              <w:color w:val="000000"/>
              <w:shd w:val="clear" w:color="auto" w:fill="DCDCDC"/>
            </w:rPr>
            <w:t>Click or tap here to enter text.</w:t>
          </w:r>
        </w:p>
      </w:docPartBody>
    </w:docPart>
    <w:docPart>
      <w:docPartPr>
        <w:name w:val="820D2CADE6C049AD9C7F574255B9A1DB"/>
        <w:category>
          <w:name w:val="General"/>
          <w:gallery w:val="placeholder"/>
        </w:category>
        <w:types>
          <w:type w:val="bbPlcHdr"/>
        </w:types>
        <w:behaviors>
          <w:behavior w:val="content"/>
        </w:behaviors>
        <w:guid w:val="{E7BC3613-1B06-4124-BA12-77418F6E3824}"/>
      </w:docPartPr>
      <w:docPartBody>
        <w:p w:rsidR="00DD5E05" w:rsidRDefault="00DD5E05">
          <w:pPr>
            <w:pStyle w:val="820D2CADE6C049AD9C7F574255B9A1DB"/>
          </w:pPr>
          <w:r w:rsidRPr="00BA663A">
            <w:rPr>
              <w:rStyle w:val="PlaceholderText"/>
              <w:rFonts w:ascii="Aptos" w:eastAsiaTheme="majorEastAsia" w:hAnsi="Aptos"/>
              <w:color w:val="000000"/>
              <w:shd w:val="clear" w:color="auto" w:fill="DCDCDC"/>
            </w:rPr>
            <w:t>Click or tap here to enter text.</w:t>
          </w:r>
        </w:p>
      </w:docPartBody>
    </w:docPart>
    <w:docPart>
      <w:docPartPr>
        <w:name w:val="5F8AB5C988384A9CA648FC7AD4445197"/>
        <w:category>
          <w:name w:val="General"/>
          <w:gallery w:val="placeholder"/>
        </w:category>
        <w:types>
          <w:type w:val="bbPlcHdr"/>
        </w:types>
        <w:behaviors>
          <w:behavior w:val="content"/>
        </w:behaviors>
        <w:guid w:val="{11D1D631-E5EF-4B64-BC69-A318236B4A8A}"/>
      </w:docPartPr>
      <w:docPartBody>
        <w:p w:rsidR="00DD5E05" w:rsidRDefault="00DD5E05">
          <w:pPr>
            <w:pStyle w:val="5F8AB5C988384A9CA648FC7AD4445197"/>
          </w:pPr>
          <w:r w:rsidRPr="00BA663A">
            <w:rPr>
              <w:rStyle w:val="PlaceholderText"/>
              <w:rFonts w:ascii="Aptos" w:eastAsiaTheme="majorEastAsia" w:hAnsi="Aptos"/>
              <w:color w:val="000000"/>
              <w:shd w:val="clear" w:color="auto" w:fill="DCDCDC"/>
            </w:rPr>
            <w:t>Click or tap here to enter text.</w:t>
          </w:r>
        </w:p>
      </w:docPartBody>
    </w:docPart>
    <w:docPart>
      <w:docPartPr>
        <w:name w:val="08273072464641809CA58206378FC538"/>
        <w:category>
          <w:name w:val="General"/>
          <w:gallery w:val="placeholder"/>
        </w:category>
        <w:types>
          <w:type w:val="bbPlcHdr"/>
        </w:types>
        <w:behaviors>
          <w:behavior w:val="content"/>
        </w:behaviors>
        <w:guid w:val="{67B932B6-F708-4A2A-B6B6-1E13FEDD8B1B}"/>
      </w:docPartPr>
      <w:docPartBody>
        <w:p w:rsidR="00DD5E05" w:rsidRDefault="00DD5E05">
          <w:pPr>
            <w:pStyle w:val="08273072464641809CA58206378FC538"/>
          </w:pPr>
          <w:r w:rsidRPr="00BA663A">
            <w:rPr>
              <w:rStyle w:val="PlaceholderText"/>
              <w:rFonts w:ascii="Aptos" w:eastAsiaTheme="majorEastAsia" w:hAnsi="Aptos"/>
              <w:color w:val="000000"/>
              <w:shd w:val="clear" w:color="auto" w:fill="DCDCDC"/>
            </w:rPr>
            <w:t>Click or tap here to enter text.</w:t>
          </w:r>
        </w:p>
      </w:docPartBody>
    </w:docPart>
    <w:docPart>
      <w:docPartPr>
        <w:name w:val="568AA679E860479ABBA59C5C48290DEA"/>
        <w:category>
          <w:name w:val="General"/>
          <w:gallery w:val="placeholder"/>
        </w:category>
        <w:types>
          <w:type w:val="bbPlcHdr"/>
        </w:types>
        <w:behaviors>
          <w:behavior w:val="content"/>
        </w:behaviors>
        <w:guid w:val="{95C7FDCC-F8EF-47CC-AA22-443137AB7D0F}"/>
      </w:docPartPr>
      <w:docPartBody>
        <w:p w:rsidR="00DD5E05" w:rsidRDefault="00DD5E05">
          <w:pPr>
            <w:pStyle w:val="568AA679E860479ABBA59C5C48290DEA"/>
          </w:pPr>
          <w:r w:rsidRPr="00BA663A">
            <w:rPr>
              <w:rStyle w:val="PlaceholderText"/>
              <w:rFonts w:ascii="Aptos" w:eastAsiaTheme="majorEastAsia" w:hAnsi="Aptos"/>
              <w:color w:val="000000"/>
              <w:shd w:val="clear" w:color="auto" w:fill="DCDCDC"/>
            </w:rPr>
            <w:t>Click or tap here to enter text.</w:t>
          </w:r>
        </w:p>
      </w:docPartBody>
    </w:docPart>
    <w:docPart>
      <w:docPartPr>
        <w:name w:val="51158FC00ED14EFFB4311FCF0149499F"/>
        <w:category>
          <w:name w:val="General"/>
          <w:gallery w:val="placeholder"/>
        </w:category>
        <w:types>
          <w:type w:val="bbPlcHdr"/>
        </w:types>
        <w:behaviors>
          <w:behavior w:val="content"/>
        </w:behaviors>
        <w:guid w:val="{C2BDE914-763A-4505-956C-C3E1162E9D02}"/>
      </w:docPartPr>
      <w:docPartBody>
        <w:p w:rsidR="00DD5E05" w:rsidRDefault="00DD5E05">
          <w:pPr>
            <w:pStyle w:val="51158FC00ED14EFFB4311FCF0149499F"/>
          </w:pPr>
          <w:r w:rsidRPr="00BA663A">
            <w:rPr>
              <w:rStyle w:val="PlaceholderText"/>
              <w:rFonts w:ascii="Aptos" w:eastAsiaTheme="majorEastAsia" w:hAnsi="Aptos"/>
              <w:color w:val="000000"/>
              <w:shd w:val="clear" w:color="auto" w:fill="DCDCDC"/>
            </w:rPr>
            <w:t>Click or tap here to enter text.</w:t>
          </w:r>
        </w:p>
      </w:docPartBody>
    </w:docPart>
    <w:docPart>
      <w:docPartPr>
        <w:name w:val="94155319FEB94B44B2F5D9356D50206D"/>
        <w:category>
          <w:name w:val="General"/>
          <w:gallery w:val="placeholder"/>
        </w:category>
        <w:types>
          <w:type w:val="bbPlcHdr"/>
        </w:types>
        <w:behaviors>
          <w:behavior w:val="content"/>
        </w:behaviors>
        <w:guid w:val="{32363C82-1CFF-48FA-9DFC-929188DA3CDD}"/>
      </w:docPartPr>
      <w:docPartBody>
        <w:p w:rsidR="00DD5E05" w:rsidRDefault="00DD5E05">
          <w:pPr>
            <w:pStyle w:val="94155319FEB94B44B2F5D9356D50206D"/>
          </w:pPr>
          <w:r w:rsidRPr="00BA663A">
            <w:rPr>
              <w:rStyle w:val="PlaceholderText"/>
              <w:rFonts w:ascii="Aptos" w:eastAsiaTheme="majorEastAsia" w:hAnsi="Aptos"/>
              <w:color w:val="000000"/>
              <w:shd w:val="clear" w:color="auto" w:fill="DCDCDC"/>
            </w:rPr>
            <w:t>Click or tap here to enter text.</w:t>
          </w:r>
        </w:p>
      </w:docPartBody>
    </w:docPart>
    <w:docPart>
      <w:docPartPr>
        <w:name w:val="F1529A0FD1E74E3786736F2A5CA41B84"/>
        <w:category>
          <w:name w:val="General"/>
          <w:gallery w:val="placeholder"/>
        </w:category>
        <w:types>
          <w:type w:val="bbPlcHdr"/>
        </w:types>
        <w:behaviors>
          <w:behavior w:val="content"/>
        </w:behaviors>
        <w:guid w:val="{7E13D477-D358-4F5A-940F-A80F58A72938}"/>
      </w:docPartPr>
      <w:docPartBody>
        <w:p w:rsidR="00DD5E05" w:rsidRDefault="00DD5E05">
          <w:pPr>
            <w:pStyle w:val="F1529A0FD1E74E3786736F2A5CA41B84"/>
          </w:pPr>
          <w:r w:rsidRPr="00BA663A">
            <w:rPr>
              <w:rStyle w:val="PlaceholderText"/>
              <w:rFonts w:ascii="Aptos" w:eastAsiaTheme="majorEastAsia" w:hAnsi="Aptos"/>
              <w:color w:val="000000"/>
              <w:shd w:val="clear" w:color="auto" w:fill="DCDCDC"/>
            </w:rPr>
            <w:t>Click or tap here to enter text.</w:t>
          </w:r>
        </w:p>
      </w:docPartBody>
    </w:docPart>
    <w:docPart>
      <w:docPartPr>
        <w:name w:val="7085BC0FA4B6458B8C33B57AFFAFDDA0"/>
        <w:category>
          <w:name w:val="General"/>
          <w:gallery w:val="placeholder"/>
        </w:category>
        <w:types>
          <w:type w:val="bbPlcHdr"/>
        </w:types>
        <w:behaviors>
          <w:behavior w:val="content"/>
        </w:behaviors>
        <w:guid w:val="{F495F926-F4E8-4ED8-A8DA-022D2318F681}"/>
      </w:docPartPr>
      <w:docPartBody>
        <w:p w:rsidR="00DD5E05" w:rsidRDefault="00DD5E05">
          <w:pPr>
            <w:pStyle w:val="7085BC0FA4B6458B8C33B57AFFAFDDA0"/>
          </w:pPr>
          <w:r w:rsidRPr="00BA663A">
            <w:rPr>
              <w:rStyle w:val="PlaceholderText"/>
              <w:rFonts w:ascii="Aptos" w:eastAsiaTheme="majorEastAsia" w:hAnsi="Aptos"/>
              <w:color w:val="000000"/>
              <w:shd w:val="clear" w:color="auto" w:fill="DCDCDC"/>
            </w:rPr>
            <w:t>Click or tap here to enter text.</w:t>
          </w:r>
        </w:p>
      </w:docPartBody>
    </w:docPart>
    <w:docPart>
      <w:docPartPr>
        <w:name w:val="CEBF2E577D1A4143939E9C560F00FAD9"/>
        <w:category>
          <w:name w:val="General"/>
          <w:gallery w:val="placeholder"/>
        </w:category>
        <w:types>
          <w:type w:val="bbPlcHdr"/>
        </w:types>
        <w:behaviors>
          <w:behavior w:val="content"/>
        </w:behaviors>
        <w:guid w:val="{B218BDBF-EC3C-4F71-8DAE-E67014A9CAED}"/>
      </w:docPartPr>
      <w:docPartBody>
        <w:p w:rsidR="00DD5E05" w:rsidRDefault="00DD5E05">
          <w:pPr>
            <w:pStyle w:val="CEBF2E577D1A4143939E9C560F00FAD9"/>
          </w:pPr>
          <w:r w:rsidRPr="00BA663A">
            <w:rPr>
              <w:rStyle w:val="PlaceholderText"/>
              <w:rFonts w:ascii="Aptos" w:eastAsiaTheme="majorEastAsia" w:hAnsi="Aptos"/>
              <w:color w:val="000000"/>
              <w:shd w:val="clear" w:color="auto" w:fill="DCDCDC"/>
            </w:rPr>
            <w:t>Click or tap here to enter text.</w:t>
          </w:r>
        </w:p>
      </w:docPartBody>
    </w:docPart>
    <w:docPart>
      <w:docPartPr>
        <w:name w:val="33B4F636556540A09376532E75F7CF62"/>
        <w:category>
          <w:name w:val="General"/>
          <w:gallery w:val="placeholder"/>
        </w:category>
        <w:types>
          <w:type w:val="bbPlcHdr"/>
        </w:types>
        <w:behaviors>
          <w:behavior w:val="content"/>
        </w:behaviors>
        <w:guid w:val="{36FFCE37-7CEC-43F9-8D79-70F2D5D3954E}"/>
      </w:docPartPr>
      <w:docPartBody>
        <w:p w:rsidR="00DD5E05" w:rsidRDefault="00DD5E05">
          <w:pPr>
            <w:pStyle w:val="33B4F636556540A09376532E75F7CF62"/>
          </w:pPr>
          <w:r w:rsidRPr="00BA663A">
            <w:rPr>
              <w:rStyle w:val="PlaceholderText"/>
              <w:rFonts w:ascii="Aptos" w:eastAsiaTheme="majorEastAsia" w:hAnsi="Aptos"/>
              <w:color w:val="000000"/>
              <w:shd w:val="clear" w:color="auto" w:fill="DCDCDC"/>
            </w:rPr>
            <w:t>Click or tap here to enter text.</w:t>
          </w:r>
        </w:p>
      </w:docPartBody>
    </w:docPart>
    <w:docPart>
      <w:docPartPr>
        <w:name w:val="9A5C780CC3764990AFDDE6CC2A22DB40"/>
        <w:category>
          <w:name w:val="General"/>
          <w:gallery w:val="placeholder"/>
        </w:category>
        <w:types>
          <w:type w:val="bbPlcHdr"/>
        </w:types>
        <w:behaviors>
          <w:behavior w:val="content"/>
        </w:behaviors>
        <w:guid w:val="{F84CAEF2-6B86-4168-A29D-36E72D80D710}"/>
      </w:docPartPr>
      <w:docPartBody>
        <w:p w:rsidR="00DD5E05" w:rsidRDefault="00DD5E05">
          <w:pPr>
            <w:pStyle w:val="9A5C780CC3764990AFDDE6CC2A22DB40"/>
          </w:pPr>
          <w:r w:rsidRPr="00BA663A">
            <w:rPr>
              <w:rStyle w:val="PlaceholderText"/>
              <w:rFonts w:ascii="Aptos" w:eastAsiaTheme="majorEastAsia" w:hAnsi="Aptos"/>
              <w:color w:val="000000"/>
              <w:shd w:val="clear" w:color="auto" w:fill="DCDCDC"/>
            </w:rPr>
            <w:t>Click or tap here to enter text.</w:t>
          </w:r>
        </w:p>
      </w:docPartBody>
    </w:docPart>
    <w:docPart>
      <w:docPartPr>
        <w:name w:val="02D37876D38948768F9186FE6C37545C"/>
        <w:category>
          <w:name w:val="General"/>
          <w:gallery w:val="placeholder"/>
        </w:category>
        <w:types>
          <w:type w:val="bbPlcHdr"/>
        </w:types>
        <w:behaviors>
          <w:behavior w:val="content"/>
        </w:behaviors>
        <w:guid w:val="{D460A7AF-EBEC-4ED3-A585-114349085802}"/>
      </w:docPartPr>
      <w:docPartBody>
        <w:p w:rsidR="00DD5E05" w:rsidRDefault="00DD5E05">
          <w:pPr>
            <w:pStyle w:val="02D37876D38948768F9186FE6C37545C"/>
          </w:pPr>
          <w:r w:rsidRPr="00BA663A">
            <w:rPr>
              <w:rStyle w:val="PlaceholderText"/>
              <w:rFonts w:ascii="Aptos" w:eastAsiaTheme="majorEastAsia" w:hAnsi="Aptos"/>
              <w:color w:val="000000"/>
              <w:shd w:val="clear" w:color="auto" w:fill="DCDCDC"/>
            </w:rPr>
            <w:t>Click or tap here to enter text.</w:t>
          </w:r>
        </w:p>
      </w:docPartBody>
    </w:docPart>
    <w:docPart>
      <w:docPartPr>
        <w:name w:val="476D30E3C7CA42F58835C98A0DA2822D"/>
        <w:category>
          <w:name w:val="General"/>
          <w:gallery w:val="placeholder"/>
        </w:category>
        <w:types>
          <w:type w:val="bbPlcHdr"/>
        </w:types>
        <w:behaviors>
          <w:behavior w:val="content"/>
        </w:behaviors>
        <w:guid w:val="{36A1A184-C422-476A-9822-7585371B39FA}"/>
      </w:docPartPr>
      <w:docPartBody>
        <w:p w:rsidR="00DD5E05" w:rsidRDefault="00DD5E05">
          <w:pPr>
            <w:pStyle w:val="476D30E3C7CA42F58835C98A0DA2822D"/>
          </w:pPr>
          <w:r w:rsidRPr="00BA663A">
            <w:rPr>
              <w:rStyle w:val="PlaceholderText"/>
              <w:rFonts w:ascii="Aptos" w:eastAsiaTheme="majorEastAsia" w:hAnsi="Aptos"/>
              <w:color w:val="000000"/>
              <w:shd w:val="clear" w:color="auto" w:fill="DCDCDC"/>
            </w:rPr>
            <w:t>Click or tap here to enter text.</w:t>
          </w:r>
        </w:p>
      </w:docPartBody>
    </w:docPart>
    <w:docPart>
      <w:docPartPr>
        <w:name w:val="A6869AE70FF74BBC8A614ED68A43678F"/>
        <w:category>
          <w:name w:val="General"/>
          <w:gallery w:val="placeholder"/>
        </w:category>
        <w:types>
          <w:type w:val="bbPlcHdr"/>
        </w:types>
        <w:behaviors>
          <w:behavior w:val="content"/>
        </w:behaviors>
        <w:guid w:val="{14E9DDC0-34B6-408B-9B73-530B9473F4CB}"/>
      </w:docPartPr>
      <w:docPartBody>
        <w:p w:rsidR="00DD5E05" w:rsidRDefault="00DD5E05">
          <w:pPr>
            <w:pStyle w:val="A6869AE70FF74BBC8A614ED68A43678F"/>
          </w:pPr>
          <w:r w:rsidRPr="00BA663A">
            <w:rPr>
              <w:rStyle w:val="PlaceholderText"/>
              <w:rFonts w:ascii="Aptos" w:eastAsiaTheme="majorEastAsia" w:hAnsi="Aptos"/>
              <w:color w:val="000000"/>
              <w:shd w:val="clear" w:color="auto" w:fill="DCDCDC"/>
            </w:rPr>
            <w:t>Click or tap here to enter text.</w:t>
          </w:r>
        </w:p>
      </w:docPartBody>
    </w:docPart>
    <w:docPart>
      <w:docPartPr>
        <w:name w:val="0B0597F8823546B798DDF4B07C6431E5"/>
        <w:category>
          <w:name w:val="General"/>
          <w:gallery w:val="placeholder"/>
        </w:category>
        <w:types>
          <w:type w:val="bbPlcHdr"/>
        </w:types>
        <w:behaviors>
          <w:behavior w:val="content"/>
        </w:behaviors>
        <w:guid w:val="{BDD792C1-5C6C-448B-A34E-1ACEEA391681}"/>
      </w:docPartPr>
      <w:docPartBody>
        <w:p w:rsidR="00DD5E05" w:rsidRDefault="00DD5E05">
          <w:pPr>
            <w:pStyle w:val="0B0597F8823546B798DDF4B07C6431E5"/>
          </w:pPr>
          <w:r w:rsidRPr="00BA663A">
            <w:rPr>
              <w:rStyle w:val="PlaceholderText"/>
              <w:rFonts w:ascii="Aptos" w:eastAsiaTheme="majorEastAsia" w:hAnsi="Aptos"/>
              <w:color w:val="000000"/>
              <w:shd w:val="clear" w:color="auto" w:fill="DCDCDC"/>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05"/>
    <w:rsid w:val="00015262"/>
    <w:rsid w:val="00690EB9"/>
    <w:rsid w:val="006D1F09"/>
    <w:rsid w:val="007B4BE1"/>
    <w:rsid w:val="007F3E32"/>
    <w:rsid w:val="00893356"/>
    <w:rsid w:val="00911A55"/>
    <w:rsid w:val="009C099B"/>
    <w:rsid w:val="00A74C88"/>
    <w:rsid w:val="00DD5E05"/>
    <w:rsid w:val="00FF1D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4BE1"/>
    <w:rPr>
      <w:color w:val="666666"/>
    </w:rPr>
  </w:style>
  <w:style w:type="paragraph" w:customStyle="1" w:styleId="29B285E0530C4391A3A52404FE1F29E8">
    <w:name w:val="29B285E0530C4391A3A52404FE1F29E8"/>
  </w:style>
  <w:style w:type="paragraph" w:customStyle="1" w:styleId="F876DB3C34254D7A8FA7A7A5860B1C7D">
    <w:name w:val="F876DB3C34254D7A8FA7A7A5860B1C7D"/>
  </w:style>
  <w:style w:type="paragraph" w:customStyle="1" w:styleId="86B2C966E32E4735A61BD5CF1E65D871">
    <w:name w:val="86B2C966E32E4735A61BD5CF1E65D871"/>
  </w:style>
  <w:style w:type="paragraph" w:customStyle="1" w:styleId="7BB62EEB2E10400199C137578AD4DEF5">
    <w:name w:val="7BB62EEB2E10400199C137578AD4DEF5"/>
  </w:style>
  <w:style w:type="paragraph" w:customStyle="1" w:styleId="83626982F76D4A1DA76014FCAD06E109">
    <w:name w:val="83626982F76D4A1DA76014FCAD06E109"/>
  </w:style>
  <w:style w:type="paragraph" w:customStyle="1" w:styleId="E47B8B7A00DD45158C785998CB0CF560">
    <w:name w:val="E47B8B7A00DD45158C785998CB0CF560"/>
  </w:style>
  <w:style w:type="paragraph" w:customStyle="1" w:styleId="0706146C598B4EBE8082ED8A45FD3E2E">
    <w:name w:val="0706146C598B4EBE8082ED8A45FD3E2E"/>
  </w:style>
  <w:style w:type="paragraph" w:customStyle="1" w:styleId="E66359B8F099479BB9B8EAAFC379BF98">
    <w:name w:val="E66359B8F099479BB9B8EAAFC379BF98"/>
  </w:style>
  <w:style w:type="paragraph" w:customStyle="1" w:styleId="FB29CAB9ACCA4A07BB0D7223456DCB5D">
    <w:name w:val="FB29CAB9ACCA4A07BB0D7223456DCB5D"/>
  </w:style>
  <w:style w:type="paragraph" w:customStyle="1" w:styleId="ED62D28DC0D44AA697FF752FA78DC265">
    <w:name w:val="ED62D28DC0D44AA697FF752FA78DC265"/>
  </w:style>
  <w:style w:type="paragraph" w:customStyle="1" w:styleId="48C489D7987E433AB3FBED526B082AA2">
    <w:name w:val="48C489D7987E433AB3FBED526B082AA2"/>
  </w:style>
  <w:style w:type="paragraph" w:customStyle="1" w:styleId="11A3367AD31443909CB99C2CBE592938">
    <w:name w:val="11A3367AD31443909CB99C2CBE592938"/>
  </w:style>
  <w:style w:type="paragraph" w:customStyle="1" w:styleId="975B43D70B88420298B87584E87D7C49">
    <w:name w:val="975B43D70B88420298B87584E87D7C49"/>
  </w:style>
  <w:style w:type="paragraph" w:customStyle="1" w:styleId="658F1029377B4661946FFB0CC3C7875D">
    <w:name w:val="658F1029377B4661946FFB0CC3C7875D"/>
  </w:style>
  <w:style w:type="paragraph" w:customStyle="1" w:styleId="A5D66431B94F4828BAFED94A3216500F">
    <w:name w:val="A5D66431B94F4828BAFED94A3216500F"/>
  </w:style>
  <w:style w:type="paragraph" w:customStyle="1" w:styleId="70493ACEA8874A409FC78B954CE68507">
    <w:name w:val="70493ACEA8874A409FC78B954CE68507"/>
  </w:style>
  <w:style w:type="paragraph" w:customStyle="1" w:styleId="90F74F8CA4694049812859EB6B30360D">
    <w:name w:val="90F74F8CA4694049812859EB6B30360D"/>
  </w:style>
  <w:style w:type="paragraph" w:customStyle="1" w:styleId="697D43C7E2D24D97968810EF6AD66EEF">
    <w:name w:val="697D43C7E2D24D97968810EF6AD66EEF"/>
  </w:style>
  <w:style w:type="paragraph" w:customStyle="1" w:styleId="52ECDBB804074B349E41F1D3042D7411">
    <w:name w:val="52ECDBB804074B349E41F1D3042D7411"/>
  </w:style>
  <w:style w:type="paragraph" w:customStyle="1" w:styleId="9067FBA655F74D3984DAD5BC8DCC14FA">
    <w:name w:val="9067FBA655F74D3984DAD5BC8DCC14FA"/>
  </w:style>
  <w:style w:type="paragraph" w:customStyle="1" w:styleId="BED8576181D94AAE8FA47E9519D6C41B">
    <w:name w:val="BED8576181D94AAE8FA47E9519D6C41B"/>
  </w:style>
  <w:style w:type="paragraph" w:customStyle="1" w:styleId="E1390928E98142139A6E467C4A07EF66">
    <w:name w:val="E1390928E98142139A6E467C4A07EF66"/>
  </w:style>
  <w:style w:type="paragraph" w:customStyle="1" w:styleId="C169D05A73D045EE91EE698ABF4BE351">
    <w:name w:val="C169D05A73D045EE91EE698ABF4BE351"/>
  </w:style>
  <w:style w:type="paragraph" w:customStyle="1" w:styleId="2D1BF838AAFF4C95835E347990C9BEE2">
    <w:name w:val="2D1BF838AAFF4C95835E347990C9BEE2"/>
  </w:style>
  <w:style w:type="paragraph" w:customStyle="1" w:styleId="132B1D1184FA4DC5B9B1532729F8DAF8">
    <w:name w:val="132B1D1184FA4DC5B9B1532729F8DAF8"/>
  </w:style>
  <w:style w:type="paragraph" w:customStyle="1" w:styleId="D7C054116D1544EB897768A1F7127FF1">
    <w:name w:val="D7C054116D1544EB897768A1F7127FF1"/>
  </w:style>
  <w:style w:type="paragraph" w:customStyle="1" w:styleId="C83A0EB681E14FA480D1949293FF0487">
    <w:name w:val="C83A0EB681E14FA480D1949293FF0487"/>
  </w:style>
  <w:style w:type="paragraph" w:customStyle="1" w:styleId="4AF723442C504AB88EBDCF62ADF48AAD">
    <w:name w:val="4AF723442C504AB88EBDCF62ADF48AAD"/>
  </w:style>
  <w:style w:type="paragraph" w:customStyle="1" w:styleId="C62C3A6B7BED42A997DF0897CCD2E238">
    <w:name w:val="C62C3A6B7BED42A997DF0897CCD2E238"/>
  </w:style>
  <w:style w:type="paragraph" w:customStyle="1" w:styleId="6B22D340D26E41268A47F560E18BDBD3">
    <w:name w:val="6B22D340D26E41268A47F560E18BDBD3"/>
  </w:style>
  <w:style w:type="paragraph" w:customStyle="1" w:styleId="D506C7D7D0094564A12E433CA05E3F1F">
    <w:name w:val="D506C7D7D0094564A12E433CA05E3F1F"/>
  </w:style>
  <w:style w:type="paragraph" w:customStyle="1" w:styleId="373B44118BA84F9DB3A9D441F4068D98">
    <w:name w:val="373B44118BA84F9DB3A9D441F4068D98"/>
  </w:style>
  <w:style w:type="paragraph" w:customStyle="1" w:styleId="FB0188E2170244D48551289BC20B2342">
    <w:name w:val="FB0188E2170244D48551289BC20B2342"/>
  </w:style>
  <w:style w:type="paragraph" w:customStyle="1" w:styleId="B5BA43D71B5942268A630DBC65D5A548">
    <w:name w:val="B5BA43D71B5942268A630DBC65D5A548"/>
  </w:style>
  <w:style w:type="paragraph" w:customStyle="1" w:styleId="65C8C87DB23A45ACB6D0BD8DD6A2D5CF">
    <w:name w:val="65C8C87DB23A45ACB6D0BD8DD6A2D5CF"/>
  </w:style>
  <w:style w:type="paragraph" w:customStyle="1" w:styleId="02DEC3508CFB4D95848A53349CDEF891">
    <w:name w:val="02DEC3508CFB4D95848A53349CDEF891"/>
  </w:style>
  <w:style w:type="paragraph" w:customStyle="1" w:styleId="9DFC667F9266439CBDA3467613A81361">
    <w:name w:val="9DFC667F9266439CBDA3467613A81361"/>
  </w:style>
  <w:style w:type="paragraph" w:customStyle="1" w:styleId="3F5B3EA26BB846B0BFB22CEF3AA9F298">
    <w:name w:val="3F5B3EA26BB846B0BFB22CEF3AA9F298"/>
  </w:style>
  <w:style w:type="paragraph" w:customStyle="1" w:styleId="0173CA16BA5D4C18BCB698C4FBE34E82">
    <w:name w:val="0173CA16BA5D4C18BCB698C4FBE34E82"/>
  </w:style>
  <w:style w:type="paragraph" w:customStyle="1" w:styleId="A43C45D944E741ED8DA6A049E0756583">
    <w:name w:val="A43C45D944E741ED8DA6A049E0756583"/>
  </w:style>
  <w:style w:type="paragraph" w:customStyle="1" w:styleId="7C7D9CC148E2444C99614E735DE80613">
    <w:name w:val="7C7D9CC148E2444C99614E735DE80613"/>
  </w:style>
  <w:style w:type="paragraph" w:customStyle="1" w:styleId="6DE2AEAAFB4F4E85B0F232158B6208C9">
    <w:name w:val="6DE2AEAAFB4F4E85B0F232158B6208C9"/>
  </w:style>
  <w:style w:type="paragraph" w:customStyle="1" w:styleId="9D5CB48F65634352A7CAEC153B168181">
    <w:name w:val="9D5CB48F65634352A7CAEC153B168181"/>
  </w:style>
  <w:style w:type="paragraph" w:customStyle="1" w:styleId="EFF7CDB58B73456ABBAFC00AD1E86D71">
    <w:name w:val="EFF7CDB58B73456ABBAFC00AD1E86D71"/>
  </w:style>
  <w:style w:type="paragraph" w:customStyle="1" w:styleId="3262189625484645BC89474FD3B5D433">
    <w:name w:val="3262189625484645BC89474FD3B5D433"/>
  </w:style>
  <w:style w:type="paragraph" w:customStyle="1" w:styleId="2BE8034C07624B4AA2C2582972908D0B">
    <w:name w:val="2BE8034C07624B4AA2C2582972908D0B"/>
  </w:style>
  <w:style w:type="paragraph" w:customStyle="1" w:styleId="820D2CADE6C049AD9C7F574255B9A1DB">
    <w:name w:val="820D2CADE6C049AD9C7F574255B9A1DB"/>
  </w:style>
  <w:style w:type="paragraph" w:customStyle="1" w:styleId="5F8AB5C988384A9CA648FC7AD4445197">
    <w:name w:val="5F8AB5C988384A9CA648FC7AD4445197"/>
  </w:style>
  <w:style w:type="paragraph" w:customStyle="1" w:styleId="08273072464641809CA58206378FC538">
    <w:name w:val="08273072464641809CA58206378FC538"/>
  </w:style>
  <w:style w:type="paragraph" w:customStyle="1" w:styleId="568AA679E860479ABBA59C5C48290DEA">
    <w:name w:val="568AA679E860479ABBA59C5C48290DEA"/>
  </w:style>
  <w:style w:type="paragraph" w:customStyle="1" w:styleId="51158FC00ED14EFFB4311FCF0149499F">
    <w:name w:val="51158FC00ED14EFFB4311FCF0149499F"/>
  </w:style>
  <w:style w:type="paragraph" w:customStyle="1" w:styleId="94155319FEB94B44B2F5D9356D50206D">
    <w:name w:val="94155319FEB94B44B2F5D9356D50206D"/>
  </w:style>
  <w:style w:type="paragraph" w:customStyle="1" w:styleId="F1529A0FD1E74E3786736F2A5CA41B84">
    <w:name w:val="F1529A0FD1E74E3786736F2A5CA41B84"/>
  </w:style>
  <w:style w:type="paragraph" w:customStyle="1" w:styleId="7085BC0FA4B6458B8C33B57AFFAFDDA0">
    <w:name w:val="7085BC0FA4B6458B8C33B57AFFAFDDA0"/>
  </w:style>
  <w:style w:type="paragraph" w:customStyle="1" w:styleId="CEBF2E577D1A4143939E9C560F00FAD9">
    <w:name w:val="CEBF2E577D1A4143939E9C560F00FAD9"/>
  </w:style>
  <w:style w:type="paragraph" w:customStyle="1" w:styleId="33B4F636556540A09376532E75F7CF62">
    <w:name w:val="33B4F636556540A09376532E75F7CF62"/>
  </w:style>
  <w:style w:type="paragraph" w:customStyle="1" w:styleId="9A5C780CC3764990AFDDE6CC2A22DB40">
    <w:name w:val="9A5C780CC3764990AFDDE6CC2A22DB40"/>
  </w:style>
  <w:style w:type="paragraph" w:customStyle="1" w:styleId="02D37876D38948768F9186FE6C37545C">
    <w:name w:val="02D37876D38948768F9186FE6C37545C"/>
  </w:style>
  <w:style w:type="paragraph" w:customStyle="1" w:styleId="476D30E3C7CA42F58835C98A0DA2822D">
    <w:name w:val="476D30E3C7CA42F58835C98A0DA2822D"/>
  </w:style>
  <w:style w:type="paragraph" w:customStyle="1" w:styleId="A6869AE70FF74BBC8A614ED68A43678F">
    <w:name w:val="A6869AE70FF74BBC8A614ED68A43678F"/>
  </w:style>
  <w:style w:type="paragraph" w:customStyle="1" w:styleId="0B0597F8823546B798DDF4B07C6431E5">
    <w:name w:val="0B0597F8823546B798DDF4B07C6431E5"/>
  </w:style>
  <w:style w:type="paragraph" w:customStyle="1" w:styleId="768EBA2CDB8F4A1B880E4B027303815B">
    <w:name w:val="768EBA2CDB8F4A1B880E4B027303815B"/>
    <w:rsid w:val="00911A55"/>
  </w:style>
  <w:style w:type="paragraph" w:customStyle="1" w:styleId="DEB12CB946084739ADAE698594150EEC">
    <w:name w:val="DEB12CB946084739ADAE698594150EEC"/>
    <w:rsid w:val="00911A55"/>
  </w:style>
  <w:style w:type="paragraph" w:customStyle="1" w:styleId="369511D5C19D41899F3B2A8CDA2ED42A">
    <w:name w:val="369511D5C19D41899F3B2A8CDA2ED42A"/>
    <w:rsid w:val="00911A55"/>
  </w:style>
  <w:style w:type="paragraph" w:customStyle="1" w:styleId="DC0837981E5D432CA62CF9EAD34C1873">
    <w:name w:val="DC0837981E5D432CA62CF9EAD34C1873"/>
    <w:rsid w:val="00911A55"/>
  </w:style>
  <w:style w:type="paragraph" w:customStyle="1" w:styleId="D3AB77AEC48E4E28B867CF0112D123E9">
    <w:name w:val="D3AB77AEC48E4E28B867CF0112D123E9"/>
    <w:rsid w:val="00911A55"/>
  </w:style>
  <w:style w:type="paragraph" w:customStyle="1" w:styleId="7D393D7080E2488A9BBAEE06C971308A">
    <w:name w:val="7D393D7080E2488A9BBAEE06C971308A"/>
    <w:rsid w:val="007B4BE1"/>
  </w:style>
  <w:style w:type="paragraph" w:customStyle="1" w:styleId="EE72D6741DBA487E9A7EC8A37B367D00">
    <w:name w:val="EE72D6741DBA487E9A7EC8A37B367D00"/>
    <w:rsid w:val="007B4BE1"/>
  </w:style>
  <w:style w:type="paragraph" w:customStyle="1" w:styleId="6DB7CB7CEC1347D2892D037CD347C02B">
    <w:name w:val="6DB7CB7CEC1347D2892D037CD347C02B"/>
    <w:rsid w:val="007B4B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ab3074b2-a2f2-40d4-95db-4d8bfc6beab8" xsi:nil="true"/>
    <lcf76f155ced4ddcb4097134ff3c332f xmlns="ab3074b2-a2f2-40d4-95db-4d8bfc6beab8">
      <Terms xmlns="http://schemas.microsoft.com/office/infopath/2007/PartnerControls"/>
    </lcf76f155ced4ddcb4097134ff3c332f>
    <TaxCatchAll xmlns="985ec44e-1bab-4c0b-9df0-6ba128686fc9" xsi:nil="true"/>
    <_Flow_SignoffStatus xmlns="ab3074b2-a2f2-40d4-95db-4d8bfc6beab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1" ma:contentTypeDescription="Create a new document." ma:contentTypeScope="" ma:versionID="ba074d4234dccb2bf140711f7a075e07">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af48b3898e45978cf375538d9691486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Notes" ma:index="27"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b1b69b-34e0-4913-bead-4b67d93edaa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012A6F-A23D-4F4A-9D79-E018285E0BB9}">
  <ds:schemaRefs>
    <ds:schemaRef ds:uri="http://schemas.microsoft.com/sharepoint/v3/contenttype/forms"/>
  </ds:schemaRefs>
</ds:datastoreItem>
</file>

<file path=customXml/itemProps2.xml><?xml version="1.0" encoding="utf-8"?>
<ds:datastoreItem xmlns:ds="http://schemas.openxmlformats.org/officeDocument/2006/customXml" ds:itemID="{F52A135C-5B90-4853-B19D-10C86587E57B}">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3.xml><?xml version="1.0" encoding="utf-8"?>
<ds:datastoreItem xmlns:ds="http://schemas.openxmlformats.org/officeDocument/2006/customXml" ds:itemID="{3EE1349A-AE34-42F0-8617-7CFD142AC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RPTC_PROPOSAL_TEMPLATE</Template>
  <TotalTime>2</TotalTime>
  <Pages>8</Pages>
  <Words>1940</Words>
  <Characters>11062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Rapoport</dc:creator>
  <cp:keywords/>
  <dc:description/>
  <cp:lastModifiedBy>Ronen Rapoport</cp:lastModifiedBy>
  <cp:revision>2</cp:revision>
  <dcterms:created xsi:type="dcterms:W3CDTF">2026-01-21T20:29:00Z</dcterms:created>
  <dcterms:modified xsi:type="dcterms:W3CDTF">2026-01-21T20:29:00Z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ies>
</file>